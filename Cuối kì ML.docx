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9EDE" w14:textId="77777777" w:rsidR="003218FF" w:rsidRPr="000F4672" w:rsidRDefault="003218FF" w:rsidP="003218FF">
      <w:pPr>
        <w:suppressAutoHyphens/>
        <w:autoSpaceDE w:val="0"/>
        <w:autoSpaceDN w:val="0"/>
        <w:adjustRightInd w:val="0"/>
        <w:jc w:val="center"/>
        <w:rPr>
          <w:sz w:val="28"/>
          <w:szCs w:val="28"/>
          <w:lang w:val="en"/>
        </w:rPr>
      </w:pPr>
      <w:r w:rsidRPr="000F4672">
        <w:rPr>
          <w:bCs/>
          <w:sz w:val="28"/>
          <w:szCs w:val="28"/>
          <w:lang w:val="en"/>
        </w:rPr>
        <w:t xml:space="preserve">TỔNG LIÊN ĐOÀN LAO ĐỘNG VIỆT </w:t>
      </w:r>
      <w:smartTag w:uri="urn:schemas-microsoft-com:office:smarttags" w:element="place">
        <w:smartTag w:uri="urn:schemas-microsoft-com:office:smarttags" w:element="country-region">
          <w:r w:rsidRPr="000F4672">
            <w:rPr>
              <w:bCs/>
              <w:sz w:val="28"/>
              <w:szCs w:val="28"/>
              <w:lang w:val="en"/>
            </w:rPr>
            <w:t>NAM</w:t>
          </w:r>
        </w:smartTag>
      </w:smartTag>
      <w:r w:rsidRPr="000F4672">
        <w:rPr>
          <w:b/>
          <w:bCs/>
          <w:sz w:val="28"/>
          <w:szCs w:val="28"/>
          <w:lang w:val="en"/>
        </w:rPr>
        <w:t xml:space="preserve"> </w:t>
      </w:r>
    </w:p>
    <w:p w14:paraId="1BD678A7" w14:textId="77777777" w:rsidR="003218FF" w:rsidRPr="000F4672" w:rsidRDefault="003218FF" w:rsidP="003218FF">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0DDF5585" w14:textId="77777777" w:rsidR="003218FF" w:rsidRPr="000F4672" w:rsidRDefault="003218FF" w:rsidP="003218FF">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4BE0814B" w14:textId="77777777" w:rsidR="003218FF" w:rsidRPr="000F4672" w:rsidRDefault="003218FF" w:rsidP="003218FF">
      <w:pPr>
        <w:suppressAutoHyphens/>
        <w:autoSpaceDE w:val="0"/>
        <w:autoSpaceDN w:val="0"/>
        <w:adjustRightInd w:val="0"/>
        <w:ind w:firstLine="720"/>
        <w:jc w:val="center"/>
        <w:rPr>
          <w:lang w:val="en"/>
        </w:rPr>
      </w:pPr>
    </w:p>
    <w:p w14:paraId="7ECCFA00" w14:textId="77777777" w:rsidR="003218FF" w:rsidRPr="000F4672" w:rsidRDefault="003218FF" w:rsidP="003218FF">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3D425BDA" wp14:editId="35CA86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89FD773" w14:textId="77777777" w:rsidR="003218FF" w:rsidRPr="000F4672" w:rsidRDefault="003218FF" w:rsidP="003218FF">
      <w:pPr>
        <w:suppressAutoHyphens/>
        <w:autoSpaceDE w:val="0"/>
        <w:autoSpaceDN w:val="0"/>
        <w:adjustRightInd w:val="0"/>
        <w:ind w:firstLine="720"/>
        <w:rPr>
          <w:b/>
          <w:bCs/>
          <w:sz w:val="28"/>
          <w:szCs w:val="28"/>
          <w:lang w:val="en"/>
        </w:rPr>
      </w:pPr>
    </w:p>
    <w:p w14:paraId="47191D96" w14:textId="1C3CB844" w:rsidR="003218FF" w:rsidRPr="000F467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EA37C7">
        <w:rPr>
          <w:b/>
          <w:bCs/>
          <w:sz w:val="32"/>
          <w:szCs w:val="32"/>
          <w:lang w:val="en"/>
        </w:rPr>
        <w:t xml:space="preserve">CUỐI KỲ </w:t>
      </w:r>
      <w:r w:rsidRPr="000F4672">
        <w:rPr>
          <w:b/>
          <w:bCs/>
          <w:sz w:val="32"/>
          <w:szCs w:val="32"/>
          <w:lang w:val="en"/>
        </w:rPr>
        <w:tab/>
      </w:r>
    </w:p>
    <w:p w14:paraId="2990CFEC" w14:textId="77777777" w:rsidR="003218FF" w:rsidRPr="000F4672" w:rsidRDefault="007E7FF7" w:rsidP="003218FF">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33854EB3" w14:textId="77777777" w:rsidR="003218FF" w:rsidRPr="000F4672" w:rsidRDefault="003218FF" w:rsidP="003218FF">
      <w:pPr>
        <w:suppressAutoHyphens/>
        <w:autoSpaceDE w:val="0"/>
        <w:autoSpaceDN w:val="0"/>
        <w:adjustRightInd w:val="0"/>
        <w:spacing w:line="360" w:lineRule="auto"/>
        <w:rPr>
          <w:b/>
          <w:bCs/>
          <w:lang w:val="en"/>
        </w:rPr>
      </w:pPr>
    </w:p>
    <w:p w14:paraId="1C290B30" w14:textId="3375FEB0" w:rsidR="003218FF" w:rsidRPr="000F4672" w:rsidRDefault="00994FBC" w:rsidP="003218FF">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6D9EE1F6" w14:textId="77777777" w:rsidR="003218FF" w:rsidRPr="000F4672" w:rsidRDefault="00291721" w:rsidP="003218FF">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4F9D0C" w14:textId="77777777" w:rsidR="003218FF" w:rsidRPr="000F4672" w:rsidRDefault="003218FF" w:rsidP="003218FF">
      <w:pPr>
        <w:suppressAutoHyphens/>
        <w:autoSpaceDE w:val="0"/>
        <w:autoSpaceDN w:val="0"/>
        <w:adjustRightInd w:val="0"/>
        <w:spacing w:line="360" w:lineRule="auto"/>
        <w:jc w:val="center"/>
        <w:rPr>
          <w:b/>
          <w:bCs/>
          <w:lang w:val="en"/>
        </w:rPr>
      </w:pPr>
    </w:p>
    <w:p w14:paraId="20488072" w14:textId="77777777" w:rsidR="003218FF" w:rsidRPr="000F4672" w:rsidRDefault="003218FF" w:rsidP="003218FF">
      <w:pPr>
        <w:suppressAutoHyphens/>
        <w:autoSpaceDE w:val="0"/>
        <w:autoSpaceDN w:val="0"/>
        <w:adjustRightInd w:val="0"/>
        <w:spacing w:line="360" w:lineRule="auto"/>
        <w:jc w:val="both"/>
        <w:rPr>
          <w:b/>
          <w:bCs/>
          <w:lang w:val="en"/>
        </w:rPr>
      </w:pPr>
    </w:p>
    <w:p w14:paraId="187459E7" w14:textId="77777777" w:rsidR="003218FF" w:rsidRPr="000F4672" w:rsidRDefault="00DB7595" w:rsidP="003218FF">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42A9BE25" w14:textId="77777777" w:rsidR="003218FF" w:rsidRPr="000F4672" w:rsidRDefault="003218FF" w:rsidP="003218FF">
      <w:pPr>
        <w:suppressAutoHyphens/>
        <w:autoSpaceDE w:val="0"/>
        <w:autoSpaceDN w:val="0"/>
        <w:adjustRightInd w:val="0"/>
        <w:spacing w:line="360" w:lineRule="auto"/>
        <w:jc w:val="both"/>
        <w:rPr>
          <w:b/>
          <w:bCs/>
          <w:lang w:val="en"/>
        </w:rPr>
      </w:pPr>
    </w:p>
    <w:p w14:paraId="04F0795F" w14:textId="77777777" w:rsidR="003218FF" w:rsidRPr="000F4672" w:rsidRDefault="003218FF" w:rsidP="003218FF">
      <w:pPr>
        <w:suppressAutoHyphens/>
        <w:autoSpaceDE w:val="0"/>
        <w:autoSpaceDN w:val="0"/>
        <w:adjustRightInd w:val="0"/>
        <w:spacing w:line="360" w:lineRule="auto"/>
        <w:jc w:val="both"/>
        <w:rPr>
          <w:b/>
          <w:bCs/>
          <w:lang w:val="en"/>
        </w:rPr>
      </w:pPr>
    </w:p>
    <w:p w14:paraId="186CE284" w14:textId="77777777" w:rsidR="003218FF" w:rsidRPr="000F4672" w:rsidRDefault="003218FF" w:rsidP="003218FF">
      <w:pPr>
        <w:suppressAutoHyphens/>
        <w:autoSpaceDE w:val="0"/>
        <w:autoSpaceDN w:val="0"/>
        <w:adjustRightInd w:val="0"/>
        <w:spacing w:line="360" w:lineRule="auto"/>
        <w:jc w:val="both"/>
        <w:rPr>
          <w:b/>
          <w:bCs/>
          <w:lang w:val="en"/>
        </w:rPr>
      </w:pPr>
    </w:p>
    <w:p w14:paraId="243AB3DA" w14:textId="4F453125" w:rsidR="003218FF" w:rsidRPr="000F4672" w:rsidRDefault="003218FF" w:rsidP="003218FF">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00994FBC" w:rsidRPr="000F4672">
        <w:rPr>
          <w:b/>
          <w:sz w:val="28"/>
          <w:szCs w:val="28"/>
        </w:rPr>
        <w:t>PGS.TS. LÊ ANH CƯỜNG</w:t>
      </w:r>
    </w:p>
    <w:p w14:paraId="6B6C898E" w14:textId="77777777" w:rsidR="00994FBC" w:rsidRPr="000F4672" w:rsidRDefault="003218FF"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00994FBC" w:rsidRPr="000F4672">
        <w:rPr>
          <w:b/>
          <w:bCs/>
          <w:sz w:val="28"/>
          <w:szCs w:val="28"/>
        </w:rPr>
        <w:t>HOÀNG ĐÌNH QUÝ VŨ</w:t>
      </w:r>
      <w:r w:rsidR="00DD74FD" w:rsidRPr="000F4672">
        <w:rPr>
          <w:b/>
          <w:bCs/>
          <w:sz w:val="28"/>
          <w:szCs w:val="28"/>
        </w:rPr>
        <w:t xml:space="preserve"> – </w:t>
      </w:r>
      <w:r w:rsidR="00994FBC" w:rsidRPr="000F4672">
        <w:rPr>
          <w:b/>
          <w:bCs/>
          <w:sz w:val="28"/>
          <w:szCs w:val="28"/>
        </w:rPr>
        <w:t>521H0517</w:t>
      </w:r>
    </w:p>
    <w:p w14:paraId="2F0E5E89" w14:textId="128B3EF1"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7E1FFF2F" w14:textId="7758BA51" w:rsidR="003218FF" w:rsidRPr="000F4672" w:rsidRDefault="003218FF" w:rsidP="00994FBC">
      <w:pPr>
        <w:suppressAutoHyphens/>
        <w:autoSpaceDE w:val="0"/>
        <w:autoSpaceDN w:val="0"/>
        <w:adjustRightInd w:val="0"/>
        <w:spacing w:line="360" w:lineRule="auto"/>
        <w:jc w:val="right"/>
        <w:rPr>
          <w:sz w:val="28"/>
          <w:szCs w:val="28"/>
        </w:rPr>
      </w:pPr>
      <w:r w:rsidRPr="000F4672">
        <w:rPr>
          <w:b/>
          <w:bCs/>
          <w:sz w:val="28"/>
          <w:szCs w:val="28"/>
          <w:lang w:val="vi-VN"/>
        </w:rPr>
        <w:t xml:space="preserve">    </w:t>
      </w:r>
    </w:p>
    <w:p w14:paraId="2C8D99BF" w14:textId="77777777" w:rsidR="003218FF" w:rsidRPr="000F4672" w:rsidRDefault="003218FF" w:rsidP="003218FF">
      <w:pPr>
        <w:suppressAutoHyphens/>
        <w:autoSpaceDE w:val="0"/>
        <w:autoSpaceDN w:val="0"/>
        <w:adjustRightInd w:val="0"/>
        <w:jc w:val="center"/>
        <w:rPr>
          <w:b/>
          <w:bCs/>
          <w:lang w:val="vi-VN"/>
        </w:rPr>
      </w:pPr>
    </w:p>
    <w:p w14:paraId="4F500EF9" w14:textId="77777777" w:rsidR="002D4629" w:rsidRPr="000F4672" w:rsidRDefault="002D4629" w:rsidP="003218FF">
      <w:pPr>
        <w:suppressAutoHyphens/>
        <w:autoSpaceDE w:val="0"/>
        <w:autoSpaceDN w:val="0"/>
        <w:adjustRightInd w:val="0"/>
        <w:jc w:val="center"/>
        <w:rPr>
          <w:b/>
          <w:bCs/>
          <w:lang w:val="vi-VN"/>
        </w:rPr>
      </w:pPr>
    </w:p>
    <w:p w14:paraId="4D5B5773" w14:textId="77777777" w:rsidR="002D4629" w:rsidRPr="000F4672" w:rsidRDefault="002D4629" w:rsidP="003218FF">
      <w:pPr>
        <w:suppressAutoHyphens/>
        <w:autoSpaceDE w:val="0"/>
        <w:autoSpaceDN w:val="0"/>
        <w:adjustRightInd w:val="0"/>
        <w:jc w:val="center"/>
        <w:rPr>
          <w:b/>
          <w:bCs/>
          <w:lang w:val="vi-VN"/>
        </w:rPr>
      </w:pPr>
    </w:p>
    <w:p w14:paraId="4436AD52" w14:textId="77777777" w:rsidR="002D4629" w:rsidRPr="000F4672" w:rsidRDefault="002D4629" w:rsidP="003218FF">
      <w:pPr>
        <w:suppressAutoHyphens/>
        <w:autoSpaceDE w:val="0"/>
        <w:autoSpaceDN w:val="0"/>
        <w:adjustRightInd w:val="0"/>
        <w:jc w:val="center"/>
        <w:rPr>
          <w:b/>
          <w:bCs/>
          <w:lang w:val="vi-VN"/>
        </w:rPr>
      </w:pPr>
    </w:p>
    <w:p w14:paraId="00A3F4C4" w14:textId="4F72C37F" w:rsidR="00B118C8" w:rsidRPr="000F4672" w:rsidRDefault="003218FF" w:rsidP="00291721">
      <w:pPr>
        <w:suppressAutoHyphens/>
        <w:autoSpaceDE w:val="0"/>
        <w:autoSpaceDN w:val="0"/>
        <w:adjustRightInd w:val="0"/>
        <w:jc w:val="center"/>
        <w:rPr>
          <w:b/>
          <w:bCs/>
          <w:iCs/>
          <w:sz w:val="28"/>
          <w:szCs w:val="28"/>
        </w:rPr>
        <w:sectPr w:rsidR="00B118C8" w:rsidRPr="000F4672" w:rsidSect="005D5C20">
          <w:headerReference w:type="default" r:id="rId9"/>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00994FBC" w:rsidRPr="000F4672">
        <w:rPr>
          <w:b/>
          <w:bCs/>
          <w:iCs/>
          <w:sz w:val="28"/>
          <w:szCs w:val="28"/>
        </w:rPr>
        <w:t>024</w:t>
      </w:r>
    </w:p>
    <w:p w14:paraId="770387A3" w14:textId="77777777" w:rsidR="00994FBC" w:rsidRPr="000F4672" w:rsidRDefault="00994FBC" w:rsidP="00994FBC">
      <w:pPr>
        <w:suppressAutoHyphens/>
        <w:autoSpaceDE w:val="0"/>
        <w:autoSpaceDN w:val="0"/>
        <w:adjustRightInd w:val="0"/>
        <w:jc w:val="center"/>
        <w:rPr>
          <w:sz w:val="28"/>
          <w:szCs w:val="28"/>
          <w:lang w:val="en"/>
        </w:rPr>
      </w:pPr>
      <w:r w:rsidRPr="000F4672">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0F4672">
            <w:rPr>
              <w:bCs/>
              <w:sz w:val="28"/>
              <w:szCs w:val="28"/>
              <w:lang w:val="en"/>
            </w:rPr>
            <w:t>NAM</w:t>
          </w:r>
        </w:smartTag>
      </w:smartTag>
      <w:r w:rsidRPr="000F4672">
        <w:rPr>
          <w:b/>
          <w:bCs/>
          <w:sz w:val="28"/>
          <w:szCs w:val="28"/>
          <w:lang w:val="en"/>
        </w:rPr>
        <w:t xml:space="preserve"> </w:t>
      </w:r>
    </w:p>
    <w:p w14:paraId="5D776529" w14:textId="77777777" w:rsidR="00994FBC" w:rsidRPr="000F4672" w:rsidRDefault="00994FBC" w:rsidP="00994FBC">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4870B3EE" w14:textId="77777777" w:rsidR="00994FBC" w:rsidRPr="000F4672" w:rsidRDefault="00994FBC" w:rsidP="00994FBC">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26B389BA" w14:textId="77777777" w:rsidR="00994FBC" w:rsidRPr="000F4672" w:rsidRDefault="00994FBC" w:rsidP="00994FBC">
      <w:pPr>
        <w:suppressAutoHyphens/>
        <w:autoSpaceDE w:val="0"/>
        <w:autoSpaceDN w:val="0"/>
        <w:adjustRightInd w:val="0"/>
        <w:ind w:firstLine="720"/>
        <w:jc w:val="center"/>
        <w:rPr>
          <w:lang w:val="en"/>
        </w:rPr>
      </w:pPr>
    </w:p>
    <w:p w14:paraId="50B77D5C" w14:textId="77777777" w:rsidR="00994FBC" w:rsidRPr="000F4672" w:rsidRDefault="00994FBC" w:rsidP="00994FBC">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61E7C680" wp14:editId="2AD8E6B2">
            <wp:extent cx="790575" cy="742950"/>
            <wp:effectExtent l="0" t="0" r="9525" b="0"/>
            <wp:docPr id="1407135950" name="Picture 14071359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950" name="Picture 140713595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115A1" w14:textId="77777777" w:rsidR="00994FBC" w:rsidRPr="000F4672" w:rsidRDefault="00994FBC" w:rsidP="00994FBC">
      <w:pPr>
        <w:suppressAutoHyphens/>
        <w:autoSpaceDE w:val="0"/>
        <w:autoSpaceDN w:val="0"/>
        <w:adjustRightInd w:val="0"/>
        <w:ind w:firstLine="720"/>
        <w:rPr>
          <w:b/>
          <w:bCs/>
          <w:sz w:val="28"/>
          <w:szCs w:val="28"/>
          <w:lang w:val="en"/>
        </w:rPr>
      </w:pPr>
    </w:p>
    <w:p w14:paraId="03B787DA" w14:textId="04FF5B7B" w:rsidR="00994FBC" w:rsidRPr="000F4672" w:rsidRDefault="00994FBC" w:rsidP="00994FBC">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EA37C7">
        <w:rPr>
          <w:b/>
          <w:bCs/>
          <w:sz w:val="32"/>
          <w:szCs w:val="32"/>
          <w:lang w:val="en"/>
        </w:rPr>
        <w:t>CUỐI KỲ</w:t>
      </w:r>
      <w:r w:rsidRPr="000F4672">
        <w:rPr>
          <w:b/>
          <w:bCs/>
          <w:sz w:val="32"/>
          <w:szCs w:val="32"/>
          <w:lang w:val="en"/>
        </w:rPr>
        <w:tab/>
      </w:r>
    </w:p>
    <w:p w14:paraId="32E358D0" w14:textId="77777777" w:rsidR="00994FBC" w:rsidRPr="000F4672" w:rsidRDefault="00994FBC" w:rsidP="00994FBC">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56D2FA41" w14:textId="77777777" w:rsidR="00994FBC" w:rsidRPr="000F4672" w:rsidRDefault="00994FBC" w:rsidP="00994FBC">
      <w:pPr>
        <w:suppressAutoHyphens/>
        <w:autoSpaceDE w:val="0"/>
        <w:autoSpaceDN w:val="0"/>
        <w:adjustRightInd w:val="0"/>
        <w:spacing w:line="360" w:lineRule="auto"/>
        <w:rPr>
          <w:b/>
          <w:bCs/>
          <w:lang w:val="en"/>
        </w:rPr>
      </w:pPr>
    </w:p>
    <w:p w14:paraId="76D76F85" w14:textId="77777777" w:rsidR="00994FBC" w:rsidRPr="000F4672" w:rsidRDefault="00994FBC" w:rsidP="00994FBC">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41DE2E56" w14:textId="77777777" w:rsidR="00994FBC" w:rsidRPr="000F4672" w:rsidRDefault="00994FBC" w:rsidP="00994FBC">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A47E2D" w14:textId="77777777" w:rsidR="00994FBC" w:rsidRPr="000F4672" w:rsidRDefault="00994FBC" w:rsidP="00994FBC">
      <w:pPr>
        <w:suppressAutoHyphens/>
        <w:autoSpaceDE w:val="0"/>
        <w:autoSpaceDN w:val="0"/>
        <w:adjustRightInd w:val="0"/>
        <w:spacing w:line="360" w:lineRule="auto"/>
        <w:jc w:val="center"/>
        <w:rPr>
          <w:b/>
          <w:bCs/>
          <w:lang w:val="en"/>
        </w:rPr>
      </w:pPr>
    </w:p>
    <w:p w14:paraId="58892B29" w14:textId="77777777" w:rsidR="00994FBC" w:rsidRPr="000F4672" w:rsidRDefault="00994FBC" w:rsidP="00994FBC">
      <w:pPr>
        <w:suppressAutoHyphens/>
        <w:autoSpaceDE w:val="0"/>
        <w:autoSpaceDN w:val="0"/>
        <w:adjustRightInd w:val="0"/>
        <w:spacing w:line="360" w:lineRule="auto"/>
        <w:jc w:val="both"/>
        <w:rPr>
          <w:b/>
          <w:bCs/>
          <w:lang w:val="en"/>
        </w:rPr>
      </w:pPr>
    </w:p>
    <w:p w14:paraId="2149A12F" w14:textId="77777777" w:rsidR="00994FBC" w:rsidRPr="000F4672" w:rsidRDefault="00994FBC" w:rsidP="00994FBC">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20B94106" w14:textId="77777777" w:rsidR="00994FBC" w:rsidRPr="000F4672" w:rsidRDefault="00994FBC" w:rsidP="00994FBC">
      <w:pPr>
        <w:suppressAutoHyphens/>
        <w:autoSpaceDE w:val="0"/>
        <w:autoSpaceDN w:val="0"/>
        <w:adjustRightInd w:val="0"/>
        <w:spacing w:line="360" w:lineRule="auto"/>
        <w:jc w:val="both"/>
        <w:rPr>
          <w:b/>
          <w:bCs/>
          <w:lang w:val="en"/>
        </w:rPr>
      </w:pPr>
    </w:p>
    <w:p w14:paraId="7E003873" w14:textId="77777777" w:rsidR="00994FBC" w:rsidRPr="000F4672" w:rsidRDefault="00994FBC" w:rsidP="00994FBC">
      <w:pPr>
        <w:suppressAutoHyphens/>
        <w:autoSpaceDE w:val="0"/>
        <w:autoSpaceDN w:val="0"/>
        <w:adjustRightInd w:val="0"/>
        <w:spacing w:line="360" w:lineRule="auto"/>
        <w:jc w:val="both"/>
        <w:rPr>
          <w:b/>
          <w:bCs/>
          <w:lang w:val="en"/>
        </w:rPr>
      </w:pPr>
    </w:p>
    <w:p w14:paraId="69829999" w14:textId="77777777" w:rsidR="00994FBC" w:rsidRPr="000F4672" w:rsidRDefault="00994FBC" w:rsidP="00994FBC">
      <w:pPr>
        <w:suppressAutoHyphens/>
        <w:autoSpaceDE w:val="0"/>
        <w:autoSpaceDN w:val="0"/>
        <w:adjustRightInd w:val="0"/>
        <w:spacing w:line="360" w:lineRule="auto"/>
        <w:jc w:val="both"/>
        <w:rPr>
          <w:b/>
          <w:bCs/>
          <w:lang w:val="en"/>
        </w:rPr>
      </w:pPr>
    </w:p>
    <w:p w14:paraId="524B6C4E" w14:textId="77777777" w:rsidR="00994FBC" w:rsidRPr="000F4672" w:rsidRDefault="00994FBC" w:rsidP="00994FBC">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Pr="000F4672">
        <w:rPr>
          <w:b/>
          <w:sz w:val="28"/>
          <w:szCs w:val="28"/>
        </w:rPr>
        <w:t>PGS.TS. LÊ ANH CƯỜNG</w:t>
      </w:r>
    </w:p>
    <w:p w14:paraId="3286D17E"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Pr="000F4672">
        <w:rPr>
          <w:b/>
          <w:bCs/>
          <w:sz w:val="28"/>
          <w:szCs w:val="28"/>
        </w:rPr>
        <w:t>HOÀNG ĐÌNH QUÝ VŨ – 521H0517</w:t>
      </w:r>
    </w:p>
    <w:p w14:paraId="791F8A7D"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02BC911A" w14:textId="77777777" w:rsidR="00994FBC" w:rsidRPr="000F4672" w:rsidRDefault="00994FBC" w:rsidP="00994FBC">
      <w:pPr>
        <w:suppressAutoHyphens/>
        <w:autoSpaceDE w:val="0"/>
        <w:autoSpaceDN w:val="0"/>
        <w:adjustRightInd w:val="0"/>
        <w:jc w:val="center"/>
        <w:rPr>
          <w:b/>
          <w:bCs/>
          <w:lang w:val="vi-VN"/>
        </w:rPr>
      </w:pPr>
    </w:p>
    <w:p w14:paraId="17173D28" w14:textId="77777777" w:rsidR="00994FBC" w:rsidRPr="000F4672" w:rsidRDefault="00994FBC" w:rsidP="00994FBC">
      <w:pPr>
        <w:suppressAutoHyphens/>
        <w:autoSpaceDE w:val="0"/>
        <w:autoSpaceDN w:val="0"/>
        <w:adjustRightInd w:val="0"/>
        <w:jc w:val="center"/>
        <w:rPr>
          <w:b/>
          <w:bCs/>
          <w:lang w:val="vi-VN"/>
        </w:rPr>
      </w:pPr>
    </w:p>
    <w:p w14:paraId="7191EF89" w14:textId="77777777" w:rsidR="00994FBC" w:rsidRPr="000F4672" w:rsidRDefault="00994FBC" w:rsidP="00994FBC">
      <w:pPr>
        <w:suppressAutoHyphens/>
        <w:autoSpaceDE w:val="0"/>
        <w:autoSpaceDN w:val="0"/>
        <w:adjustRightInd w:val="0"/>
        <w:jc w:val="center"/>
        <w:rPr>
          <w:b/>
          <w:bCs/>
          <w:lang w:val="vi-VN"/>
        </w:rPr>
      </w:pPr>
    </w:p>
    <w:p w14:paraId="069F60F8" w14:textId="77777777" w:rsidR="00994FBC" w:rsidRPr="000F4672" w:rsidRDefault="00994FBC" w:rsidP="00994FBC">
      <w:pPr>
        <w:suppressAutoHyphens/>
        <w:autoSpaceDE w:val="0"/>
        <w:autoSpaceDN w:val="0"/>
        <w:adjustRightInd w:val="0"/>
        <w:jc w:val="center"/>
        <w:rPr>
          <w:b/>
          <w:bCs/>
          <w:lang w:val="vi-VN"/>
        </w:rPr>
      </w:pPr>
    </w:p>
    <w:p w14:paraId="2B57C9DC" w14:textId="77777777" w:rsidR="00994FBC" w:rsidRPr="000F4672" w:rsidRDefault="00994FBC" w:rsidP="00994FBC">
      <w:pPr>
        <w:suppressAutoHyphens/>
        <w:autoSpaceDE w:val="0"/>
        <w:autoSpaceDN w:val="0"/>
        <w:adjustRightInd w:val="0"/>
        <w:jc w:val="center"/>
        <w:rPr>
          <w:b/>
          <w:bCs/>
          <w:iCs/>
          <w:sz w:val="28"/>
          <w:szCs w:val="28"/>
        </w:rPr>
        <w:sectPr w:rsidR="00994FBC" w:rsidRPr="000F4672" w:rsidSect="00994FBC">
          <w:headerReference w:type="default" r:id="rId10"/>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Pr="000F4672">
        <w:rPr>
          <w:b/>
          <w:bCs/>
          <w:iCs/>
          <w:sz w:val="28"/>
          <w:szCs w:val="28"/>
        </w:rPr>
        <w:t>024</w:t>
      </w:r>
    </w:p>
    <w:p w14:paraId="00BE2338" w14:textId="5B0C0408" w:rsidR="00B118C8" w:rsidRPr="000F4672" w:rsidRDefault="00B118C8" w:rsidP="003218FF">
      <w:pPr>
        <w:suppressAutoHyphens/>
        <w:autoSpaceDE w:val="0"/>
        <w:autoSpaceDN w:val="0"/>
        <w:adjustRightInd w:val="0"/>
        <w:jc w:val="center"/>
        <w:rPr>
          <w:b/>
          <w:bCs/>
          <w:iCs/>
          <w:sz w:val="28"/>
          <w:szCs w:val="28"/>
          <w:lang w:val="vi-VN"/>
        </w:rPr>
        <w:sectPr w:rsidR="00B118C8" w:rsidRPr="000F4672" w:rsidSect="005D5C20">
          <w:pgSz w:w="12240" w:h="15840"/>
          <w:pgMar w:top="1985" w:right="1134" w:bottom="1701" w:left="1985" w:header="720" w:footer="720" w:gutter="0"/>
          <w:cols w:space="720"/>
          <w:docGrid w:linePitch="360"/>
        </w:sectPr>
      </w:pPr>
    </w:p>
    <w:p w14:paraId="1959D232" w14:textId="77777777" w:rsidR="00BB2B2A" w:rsidRPr="000F4672" w:rsidRDefault="00BB2B2A" w:rsidP="002D796D">
      <w:pPr>
        <w:pStyle w:val="Chng"/>
        <w:jc w:val="center"/>
        <w:rPr>
          <w:lang w:val="vi-VN"/>
        </w:rPr>
      </w:pPr>
      <w:bookmarkStart w:id="0" w:name="_Toc387692905"/>
      <w:r w:rsidRPr="000F4672">
        <w:rPr>
          <w:lang w:val="vi-VN"/>
        </w:rPr>
        <w:lastRenderedPageBreak/>
        <w:t>LỜI CẢM ƠN</w:t>
      </w:r>
      <w:bookmarkEnd w:id="0"/>
    </w:p>
    <w:p w14:paraId="25E17A25" w14:textId="77777777" w:rsidR="00BB2B2A" w:rsidRPr="000F4672" w:rsidRDefault="00BB2B2A" w:rsidP="0064189C">
      <w:pPr>
        <w:pStyle w:val="Nidungvnbn"/>
        <w:rPr>
          <w:b/>
          <w:bCs/>
          <w:sz w:val="32"/>
          <w:szCs w:val="32"/>
          <w:lang w:val="vi-VN"/>
        </w:rPr>
      </w:pPr>
      <w:r w:rsidRPr="000F4672">
        <w:rPr>
          <w:lang w:val="vi-VN"/>
        </w:rPr>
        <w:t xml:space="preserve">Đây là phần tác giả </w:t>
      </w:r>
      <w:r w:rsidRPr="000F4672">
        <w:rPr>
          <w:b/>
          <w:lang w:val="vi-VN"/>
        </w:rPr>
        <w:t>tự viết</w:t>
      </w:r>
      <w:r w:rsidRPr="000F4672">
        <w:rPr>
          <w:lang w:val="vi-VN"/>
        </w:rPr>
        <w:t xml:space="preserve"> ngắn gọn, thể hiện sự biết ơn của mình đối với những người đã giúp mình hoàn thành Luận văn/Luận án. Tuyệt đối không sao chép theo mẫu những “lời cảm ơn” đã có.</w:t>
      </w:r>
      <w:r w:rsidRPr="000F4672">
        <w:rPr>
          <w:b/>
          <w:bCs/>
          <w:sz w:val="32"/>
          <w:szCs w:val="32"/>
          <w:lang w:val="vi-VN"/>
        </w:rPr>
        <w:t xml:space="preserve"> </w:t>
      </w:r>
      <w:r w:rsidRPr="000F4672">
        <w:rPr>
          <w:b/>
          <w:bCs/>
          <w:sz w:val="32"/>
          <w:szCs w:val="32"/>
          <w:lang w:val="vi-VN"/>
        </w:rPr>
        <w:br w:type="page"/>
      </w:r>
    </w:p>
    <w:p w14:paraId="5617A256" w14:textId="77777777" w:rsidR="003218FF" w:rsidRPr="000F4672" w:rsidRDefault="00B118C8" w:rsidP="002D796D">
      <w:pPr>
        <w:jc w:val="center"/>
        <w:rPr>
          <w:b/>
          <w:sz w:val="32"/>
          <w:szCs w:val="32"/>
          <w:lang w:val="vi-VN"/>
        </w:rPr>
      </w:pPr>
      <w:commentRangeStart w:id="1"/>
      <w:r w:rsidRPr="000F4672">
        <w:rPr>
          <w:b/>
          <w:sz w:val="32"/>
          <w:szCs w:val="32"/>
          <w:lang w:val="vi-VN"/>
        </w:rPr>
        <w:lastRenderedPageBreak/>
        <w:t>ĐỒ ÁN</w:t>
      </w:r>
      <w:r w:rsidR="003218FF" w:rsidRPr="000F4672">
        <w:rPr>
          <w:b/>
          <w:sz w:val="32"/>
          <w:szCs w:val="32"/>
          <w:lang w:val="vi-VN"/>
        </w:rPr>
        <w:t xml:space="preserve"> ĐƯỢC HOÀN THÀNH</w:t>
      </w:r>
    </w:p>
    <w:p w14:paraId="63BBAAF9" w14:textId="77777777" w:rsidR="003218FF" w:rsidRPr="000F4672" w:rsidRDefault="003218FF" w:rsidP="002D796D">
      <w:pPr>
        <w:jc w:val="center"/>
        <w:rPr>
          <w:b/>
          <w:sz w:val="32"/>
          <w:szCs w:val="32"/>
          <w:lang w:val="vi-VN"/>
        </w:rPr>
      </w:pPr>
      <w:r w:rsidRPr="000F4672">
        <w:rPr>
          <w:b/>
          <w:sz w:val="32"/>
          <w:szCs w:val="32"/>
          <w:lang w:val="vi-VN"/>
        </w:rPr>
        <w:t>TẠI TRƯỜNG ĐẠI HỌC TÔN ĐỨC THẮNG</w:t>
      </w:r>
      <w:commentRangeEnd w:id="1"/>
      <w:r w:rsidR="00291721" w:rsidRPr="000F4672">
        <w:rPr>
          <w:rStyle w:val="CommentReference"/>
          <w:b/>
          <w:sz w:val="32"/>
          <w:szCs w:val="32"/>
        </w:rPr>
        <w:commentReference w:id="1"/>
      </w:r>
    </w:p>
    <w:p w14:paraId="319B0001" w14:textId="77777777" w:rsidR="00291721" w:rsidRPr="000F4672" w:rsidRDefault="00291721" w:rsidP="003218FF">
      <w:pPr>
        <w:autoSpaceDE w:val="0"/>
        <w:autoSpaceDN w:val="0"/>
        <w:adjustRightInd w:val="0"/>
        <w:spacing w:line="360" w:lineRule="auto"/>
        <w:ind w:firstLine="720"/>
        <w:jc w:val="both"/>
        <w:rPr>
          <w:sz w:val="26"/>
          <w:szCs w:val="26"/>
          <w:lang w:val="vi-VN"/>
        </w:rPr>
      </w:pPr>
    </w:p>
    <w:p w14:paraId="225BEF45" w14:textId="02782FFF"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Tôi xin cam đoan đây là </w:t>
      </w:r>
      <w:r w:rsidR="00B118C8" w:rsidRPr="000F4672">
        <w:rPr>
          <w:sz w:val="26"/>
          <w:szCs w:val="26"/>
          <w:lang w:val="vi-VN"/>
        </w:rPr>
        <w:t>sản phẩm đồ án</w:t>
      </w:r>
      <w:r w:rsidRPr="000F4672">
        <w:rPr>
          <w:sz w:val="26"/>
          <w:szCs w:val="26"/>
          <w:lang w:val="vi-VN"/>
        </w:rPr>
        <w:t xml:space="preserve"> của riêng</w:t>
      </w:r>
      <w:r w:rsidR="00B118C8" w:rsidRPr="000F4672">
        <w:rPr>
          <w:sz w:val="26"/>
          <w:szCs w:val="26"/>
          <w:lang w:val="vi-VN"/>
        </w:rPr>
        <w:t xml:space="preserve"> chúng tôi</w:t>
      </w:r>
      <w:r w:rsidRPr="000F4672">
        <w:rPr>
          <w:sz w:val="26"/>
          <w:szCs w:val="26"/>
          <w:lang w:val="vi-VN"/>
        </w:rPr>
        <w:t xml:space="preserve"> và được sự hướng dẫn của</w:t>
      </w:r>
      <w:r w:rsidR="00994FBC" w:rsidRPr="000F4672">
        <w:rPr>
          <w:sz w:val="26"/>
          <w:szCs w:val="26"/>
        </w:rPr>
        <w:t xml:space="preserve"> </w:t>
      </w:r>
      <w:r w:rsidR="00994FBC" w:rsidRPr="000F4672">
        <w:rPr>
          <w:b/>
          <w:bCs/>
          <w:sz w:val="26"/>
          <w:szCs w:val="26"/>
        </w:rPr>
        <w:t>PGS.TS. Lê Anh Cường</w:t>
      </w:r>
      <w:r w:rsidRPr="000F467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F6F9CA" w14:textId="77777777"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Ngoài ra, trong </w:t>
      </w:r>
      <w:r w:rsidR="00B118C8" w:rsidRPr="000F4672">
        <w:rPr>
          <w:sz w:val="26"/>
          <w:szCs w:val="26"/>
          <w:lang w:val="vi-VN"/>
        </w:rPr>
        <w:t>đồ án</w:t>
      </w:r>
      <w:r w:rsidRPr="000F4672">
        <w:rPr>
          <w:sz w:val="26"/>
          <w:szCs w:val="26"/>
          <w:lang w:val="vi-VN"/>
        </w:rPr>
        <w:t xml:space="preserve"> còn sử dụng một số nhận xét, đánh giá cũng như số liệu của các tác giả khác, cơ quan tổ chức khác đều có trích dẫn và chú thích nguồn gốc.</w:t>
      </w:r>
    </w:p>
    <w:p w14:paraId="0CD99E6A" w14:textId="77777777" w:rsidR="003218FF" w:rsidRPr="000F4672" w:rsidRDefault="003218FF" w:rsidP="003218FF">
      <w:pPr>
        <w:autoSpaceDE w:val="0"/>
        <w:autoSpaceDN w:val="0"/>
        <w:adjustRightInd w:val="0"/>
        <w:spacing w:line="360" w:lineRule="auto"/>
        <w:ind w:firstLine="720"/>
        <w:jc w:val="both"/>
        <w:rPr>
          <w:b/>
          <w:sz w:val="26"/>
          <w:szCs w:val="26"/>
          <w:lang w:val="vi-VN"/>
        </w:rPr>
      </w:pPr>
      <w:r w:rsidRPr="000F4672">
        <w:rPr>
          <w:b/>
          <w:sz w:val="26"/>
          <w:szCs w:val="26"/>
          <w:lang w:val="vi-VN"/>
        </w:rPr>
        <w:t xml:space="preserve">Nếu phát hiện có bất kỳ sự gian lận nào tôi xin hoàn toàn chịu trách nhiệm về nội dung </w:t>
      </w:r>
      <w:r w:rsidR="00B118C8" w:rsidRPr="000F4672">
        <w:rPr>
          <w:b/>
          <w:sz w:val="26"/>
          <w:szCs w:val="26"/>
          <w:lang w:val="vi-VN"/>
        </w:rPr>
        <w:t>đồ án</w:t>
      </w:r>
      <w:r w:rsidRPr="000F4672">
        <w:rPr>
          <w:b/>
          <w:sz w:val="26"/>
          <w:szCs w:val="26"/>
          <w:lang w:val="vi-VN"/>
        </w:rPr>
        <w:t xml:space="preserve"> của mình. </w:t>
      </w:r>
      <w:r w:rsidRPr="000F4672">
        <w:rPr>
          <w:sz w:val="26"/>
          <w:szCs w:val="26"/>
          <w:lang w:val="vi-VN"/>
        </w:rPr>
        <w:t>Trường đại học Tôn Đức Thắng không liên quan đến những vi phạm tác quyền, bản quyền do tôi gây ra trong quá trình thực hiện (nếu có).</w:t>
      </w:r>
    </w:p>
    <w:p w14:paraId="139F0ECB" w14:textId="77777777" w:rsidR="003218FF" w:rsidRPr="000F4672" w:rsidRDefault="003218FF" w:rsidP="003218FF">
      <w:pPr>
        <w:autoSpaceDE w:val="0"/>
        <w:autoSpaceDN w:val="0"/>
        <w:adjustRightInd w:val="0"/>
        <w:spacing w:line="360" w:lineRule="auto"/>
        <w:ind w:left="3600"/>
        <w:jc w:val="center"/>
        <w:rPr>
          <w:i/>
          <w:sz w:val="26"/>
          <w:szCs w:val="26"/>
          <w:lang w:val="vi-VN"/>
        </w:rPr>
      </w:pPr>
      <w:r w:rsidRPr="000F4672">
        <w:rPr>
          <w:i/>
          <w:sz w:val="26"/>
          <w:szCs w:val="26"/>
          <w:lang w:val="vi-VN"/>
        </w:rPr>
        <w:t xml:space="preserve">TP. Hồ Chí Minh, ngày   tháng   năm      </w:t>
      </w:r>
    </w:p>
    <w:p w14:paraId="580743C2" w14:textId="77777777" w:rsidR="003218FF" w:rsidRPr="000F4672" w:rsidRDefault="003218FF" w:rsidP="00BB2B2A">
      <w:pPr>
        <w:tabs>
          <w:tab w:val="center" w:pos="6521"/>
        </w:tabs>
        <w:autoSpaceDE w:val="0"/>
        <w:autoSpaceDN w:val="0"/>
        <w:adjustRightInd w:val="0"/>
        <w:spacing w:line="360" w:lineRule="auto"/>
        <w:ind w:left="3600"/>
        <w:jc w:val="center"/>
        <w:rPr>
          <w:i/>
          <w:sz w:val="26"/>
          <w:szCs w:val="26"/>
          <w:lang w:val="vi-VN"/>
        </w:rPr>
      </w:pPr>
      <w:r w:rsidRPr="000F4672">
        <w:rPr>
          <w:i/>
          <w:sz w:val="26"/>
          <w:szCs w:val="26"/>
          <w:lang w:val="vi-VN"/>
        </w:rPr>
        <w:t>Tác giả</w:t>
      </w:r>
    </w:p>
    <w:p w14:paraId="29BF444B" w14:textId="77777777" w:rsidR="001A35DF" w:rsidRPr="000F4672" w:rsidRDefault="00BB2B2A" w:rsidP="00BB2B2A">
      <w:pPr>
        <w:tabs>
          <w:tab w:val="center" w:pos="6379"/>
        </w:tabs>
        <w:spacing w:after="200" w:line="276" w:lineRule="auto"/>
        <w:rPr>
          <w:i/>
          <w:sz w:val="26"/>
          <w:szCs w:val="26"/>
          <w:lang w:val="vi-VN"/>
        </w:rPr>
      </w:pPr>
      <w:r w:rsidRPr="000F4672">
        <w:rPr>
          <w:i/>
          <w:sz w:val="26"/>
          <w:szCs w:val="26"/>
          <w:lang w:val="vi-VN"/>
        </w:rPr>
        <w:tab/>
      </w:r>
      <w:r w:rsidR="003218FF" w:rsidRPr="000F4672">
        <w:rPr>
          <w:i/>
          <w:sz w:val="26"/>
          <w:szCs w:val="26"/>
          <w:lang w:val="vi-VN"/>
        </w:rPr>
        <w:t>(ký tên và ghi rõ họ tên)</w:t>
      </w:r>
    </w:p>
    <w:p w14:paraId="29ABAA6B" w14:textId="77777777" w:rsidR="00BB2B2A" w:rsidRPr="000F4672" w:rsidRDefault="00BB2B2A" w:rsidP="00BB2B2A">
      <w:pPr>
        <w:tabs>
          <w:tab w:val="center" w:pos="6379"/>
        </w:tabs>
        <w:spacing w:after="200" w:line="276" w:lineRule="auto"/>
        <w:rPr>
          <w:i/>
          <w:sz w:val="26"/>
          <w:szCs w:val="26"/>
          <w:lang w:val="vi-VN"/>
        </w:rPr>
      </w:pPr>
    </w:p>
    <w:p w14:paraId="39B5950D" w14:textId="661C6C7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rPr>
        <w:t>Hoàng Đình Quý Vũ</w:t>
      </w:r>
      <w:r w:rsidR="00994FBC" w:rsidRPr="000F4672">
        <w:rPr>
          <w:i/>
          <w:sz w:val="26"/>
          <w:szCs w:val="26"/>
        </w:rPr>
        <w:tab/>
      </w:r>
    </w:p>
    <w:p w14:paraId="0623E6D2" w14:textId="77777777" w:rsidR="00BB2B2A" w:rsidRPr="000F4672" w:rsidRDefault="00BB2B2A" w:rsidP="00BB2B2A">
      <w:pPr>
        <w:tabs>
          <w:tab w:val="center" w:pos="6379"/>
        </w:tabs>
        <w:spacing w:after="200" w:line="276" w:lineRule="auto"/>
        <w:rPr>
          <w:i/>
          <w:sz w:val="26"/>
          <w:szCs w:val="26"/>
          <w:lang w:val="vi-VN"/>
        </w:rPr>
      </w:pPr>
    </w:p>
    <w:p w14:paraId="2A5ACAA0" w14:textId="77777777" w:rsidR="00BB2B2A" w:rsidRPr="000F4672" w:rsidRDefault="00BB2B2A" w:rsidP="00BB2B2A">
      <w:pPr>
        <w:tabs>
          <w:tab w:val="center" w:pos="6379"/>
        </w:tabs>
        <w:spacing w:after="200" w:line="276" w:lineRule="auto"/>
        <w:rPr>
          <w:i/>
          <w:sz w:val="26"/>
          <w:szCs w:val="26"/>
          <w:lang w:val="vi-VN"/>
        </w:rPr>
      </w:pPr>
    </w:p>
    <w:p w14:paraId="781C28C6" w14:textId="77777777" w:rsidR="00BB2B2A" w:rsidRPr="000F4672" w:rsidRDefault="00BB2B2A" w:rsidP="00BB2B2A">
      <w:pPr>
        <w:tabs>
          <w:tab w:val="center" w:pos="6379"/>
        </w:tabs>
        <w:spacing w:after="200" w:line="276" w:lineRule="auto"/>
        <w:rPr>
          <w:i/>
          <w:sz w:val="26"/>
          <w:szCs w:val="26"/>
          <w:lang w:val="vi-VN"/>
        </w:rPr>
      </w:pPr>
    </w:p>
    <w:p w14:paraId="6B552D29" w14:textId="378DDED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lang w:val="vi-VN"/>
        </w:rPr>
        <w:t>Lê Huỳnh Huyền Trang</w:t>
      </w:r>
    </w:p>
    <w:p w14:paraId="3DB27A33" w14:textId="77777777" w:rsidR="00BB2B2A" w:rsidRPr="000F4672" w:rsidRDefault="00BB2B2A">
      <w:pPr>
        <w:spacing w:after="200" w:line="276" w:lineRule="auto"/>
        <w:rPr>
          <w:i/>
          <w:sz w:val="26"/>
          <w:szCs w:val="26"/>
          <w:lang w:val="vi-VN"/>
        </w:rPr>
      </w:pPr>
      <w:r w:rsidRPr="000F4672">
        <w:rPr>
          <w:i/>
          <w:sz w:val="26"/>
          <w:szCs w:val="26"/>
          <w:lang w:val="vi-VN"/>
        </w:rPr>
        <w:br w:type="page"/>
      </w:r>
    </w:p>
    <w:p w14:paraId="0306DD8F" w14:textId="77777777" w:rsidR="00B118C8" w:rsidRPr="000F4672" w:rsidRDefault="00B118C8" w:rsidP="002D796D">
      <w:pPr>
        <w:pStyle w:val="Chng"/>
        <w:jc w:val="center"/>
        <w:rPr>
          <w:lang w:val="vi-VN"/>
        </w:rPr>
      </w:pPr>
      <w:bookmarkStart w:id="2" w:name="_Toc387692906"/>
      <w:r w:rsidRPr="000F4672">
        <w:rPr>
          <w:lang w:val="vi-VN"/>
        </w:rPr>
        <w:lastRenderedPageBreak/>
        <w:t>PHẦN XÁC NHẬN VÀ ĐÁNH GIÁ CỦA GIẢNG VIÊN</w:t>
      </w:r>
      <w:bookmarkEnd w:id="2"/>
    </w:p>
    <w:p w14:paraId="396E610F" w14:textId="77777777" w:rsidR="00B118C8" w:rsidRPr="000F4672" w:rsidRDefault="00B118C8" w:rsidP="002D796D">
      <w:pPr>
        <w:pStyle w:val="Nidungvnbn"/>
        <w:rPr>
          <w:b/>
          <w:lang w:val="vi-VN"/>
        </w:rPr>
      </w:pPr>
      <w:r w:rsidRPr="000F4672">
        <w:rPr>
          <w:b/>
          <w:lang w:val="vi-VN"/>
        </w:rPr>
        <w:t>Phần xác nhận của GV hướng dẫn</w:t>
      </w:r>
    </w:p>
    <w:p w14:paraId="5A8E5970"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09F821"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7380C6AD"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E52DFFF" w14:textId="77777777" w:rsidR="00B118C8" w:rsidRPr="000F4672" w:rsidRDefault="00B118C8">
      <w:pPr>
        <w:spacing w:after="200" w:line="276" w:lineRule="auto"/>
        <w:rPr>
          <w:lang w:val="vi-VN"/>
        </w:rPr>
      </w:pPr>
    </w:p>
    <w:p w14:paraId="3C680AEF" w14:textId="77777777" w:rsidR="00B118C8" w:rsidRPr="000F4672" w:rsidRDefault="00B118C8">
      <w:pPr>
        <w:spacing w:after="200" w:line="276" w:lineRule="auto"/>
        <w:rPr>
          <w:lang w:val="vi-VN"/>
        </w:rPr>
      </w:pPr>
    </w:p>
    <w:p w14:paraId="7E784FBB" w14:textId="77777777" w:rsidR="00B118C8" w:rsidRPr="000F4672" w:rsidRDefault="00B118C8">
      <w:pPr>
        <w:spacing w:after="200" w:line="276" w:lineRule="auto"/>
        <w:rPr>
          <w:lang w:val="vi-VN"/>
        </w:rPr>
      </w:pPr>
    </w:p>
    <w:p w14:paraId="6897C220" w14:textId="77777777" w:rsidR="00B118C8" w:rsidRPr="000F4672" w:rsidRDefault="00B118C8" w:rsidP="002D796D">
      <w:pPr>
        <w:pStyle w:val="Nidungvnbn"/>
        <w:rPr>
          <w:b/>
          <w:lang w:val="vi-VN"/>
        </w:rPr>
      </w:pPr>
      <w:r w:rsidRPr="000F4672">
        <w:rPr>
          <w:b/>
          <w:lang w:val="vi-VN"/>
        </w:rPr>
        <w:t>Phần đánh giá của GV chấm bài</w:t>
      </w:r>
    </w:p>
    <w:p w14:paraId="20FF35F2"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5431A"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1FAC3382"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C40CDD5" w14:textId="77777777" w:rsidR="00B118C8" w:rsidRPr="000F4672" w:rsidRDefault="00B118C8" w:rsidP="00B118C8">
      <w:pPr>
        <w:spacing w:after="200" w:line="276" w:lineRule="auto"/>
        <w:rPr>
          <w:lang w:val="vi-VN"/>
        </w:rPr>
      </w:pPr>
    </w:p>
    <w:p w14:paraId="4D25226B" w14:textId="77777777" w:rsidR="00B118C8" w:rsidRPr="000F4672" w:rsidRDefault="00B118C8" w:rsidP="00B118C8">
      <w:pPr>
        <w:pStyle w:val="Tiumccp1"/>
        <w:rPr>
          <w:sz w:val="32"/>
          <w:szCs w:val="32"/>
          <w:lang w:val="vi-VN"/>
        </w:rPr>
      </w:pPr>
      <w:r w:rsidRPr="000F4672">
        <w:rPr>
          <w:lang w:val="vi-VN"/>
        </w:rPr>
        <w:br w:type="page"/>
      </w:r>
    </w:p>
    <w:p w14:paraId="1FAC8485" w14:textId="58AA55DD" w:rsidR="00DB7595" w:rsidRPr="000F4672" w:rsidRDefault="00BB2B2A" w:rsidP="00994FBC">
      <w:pPr>
        <w:pStyle w:val="Chng"/>
        <w:jc w:val="center"/>
        <w:rPr>
          <w:lang w:val="vi-VN"/>
        </w:rPr>
        <w:sectPr w:rsidR="00DB7595" w:rsidRPr="000F4672" w:rsidSect="00B118C8">
          <w:headerReference w:type="default" r:id="rId14"/>
          <w:pgSz w:w="12240" w:h="15840"/>
          <w:pgMar w:top="1985" w:right="1134" w:bottom="1701" w:left="1985" w:header="720" w:footer="720" w:gutter="0"/>
          <w:pgNumType w:fmt="lowerRoman" w:start="1"/>
          <w:cols w:space="720"/>
          <w:docGrid w:linePitch="360"/>
        </w:sectPr>
      </w:pPr>
      <w:bookmarkStart w:id="3" w:name="_Toc387692907"/>
      <w:r w:rsidRPr="000F4672">
        <w:rPr>
          <w:lang w:val="vi-VN"/>
        </w:rPr>
        <w:lastRenderedPageBreak/>
        <w:t>TÓM TẮT</w:t>
      </w:r>
      <w:bookmarkEnd w:id="3"/>
      <w:r w:rsidR="007E6AB9" w:rsidRPr="000F4672">
        <w:rPr>
          <w:sz w:val="26"/>
          <w:szCs w:val="26"/>
          <w:lang w:val="vi-VN"/>
        </w:rPr>
        <w:br w:type="page"/>
      </w:r>
    </w:p>
    <w:p w14:paraId="610FBC2B" w14:textId="42AD8584" w:rsidR="00EA37C7" w:rsidRPr="000F4672" w:rsidRDefault="007E6AB9" w:rsidP="00EA37C7">
      <w:pPr>
        <w:pStyle w:val="Chng1"/>
        <w:rPr>
          <w:szCs w:val="26"/>
        </w:rPr>
      </w:pPr>
      <w:bookmarkStart w:id="4" w:name="_Toc387692908"/>
      <w:bookmarkStart w:id="5" w:name="_Toc168732264"/>
      <w:bookmarkStart w:id="6" w:name="_Toc168848587"/>
      <w:r w:rsidRPr="000F4672">
        <w:lastRenderedPageBreak/>
        <w:t>MỤC LỤC</w:t>
      </w:r>
      <w:bookmarkEnd w:id="4"/>
      <w:bookmarkEnd w:id="5"/>
      <w:bookmarkEnd w:id="6"/>
    </w:p>
    <w:p w14:paraId="4E97FC76" w14:textId="2FB34E6B" w:rsidR="007E6AB9" w:rsidRPr="003E7C26" w:rsidRDefault="007E6AB9" w:rsidP="00EA37C7">
      <w:pPr>
        <w:pStyle w:val="TOC1"/>
        <w:tabs>
          <w:tab w:val="right" w:leader="dot" w:pos="9111"/>
        </w:tabs>
        <w:rPr>
          <w:rFonts w:asciiTheme="minorHAnsi" w:eastAsiaTheme="minorEastAsia" w:hAnsiTheme="minorHAnsi" w:cstheme="minorBidi"/>
          <w:noProof/>
          <w:kern w:val="2"/>
          <w:sz w:val="24"/>
          <w14:ligatures w14:val="standardContextual"/>
        </w:rPr>
      </w:pPr>
      <w:r w:rsidRPr="000F4672">
        <w:rPr>
          <w:szCs w:val="26"/>
        </w:rPr>
        <w:br w:type="page"/>
      </w:r>
    </w:p>
    <w:p w14:paraId="37BD1EE6" w14:textId="77777777" w:rsidR="007E6AB9" w:rsidRPr="000F4672" w:rsidRDefault="007E6AB9" w:rsidP="007E6AB9">
      <w:pPr>
        <w:tabs>
          <w:tab w:val="center" w:pos="6379"/>
        </w:tabs>
        <w:spacing w:after="200" w:line="276" w:lineRule="auto"/>
        <w:jc w:val="center"/>
        <w:rPr>
          <w:b/>
          <w:sz w:val="32"/>
          <w:szCs w:val="32"/>
        </w:rPr>
      </w:pPr>
      <w:r w:rsidRPr="000F4672">
        <w:rPr>
          <w:b/>
          <w:sz w:val="32"/>
          <w:szCs w:val="32"/>
        </w:rPr>
        <w:lastRenderedPageBreak/>
        <w:t>DANH MỤC KÍ HIỆU VÀ CHỮ VIẾT TẮT</w:t>
      </w:r>
    </w:p>
    <w:p w14:paraId="6D5723D6" w14:textId="77777777" w:rsidR="00291721" w:rsidRPr="000F4672" w:rsidRDefault="00291721" w:rsidP="00291721">
      <w:pPr>
        <w:pStyle w:val="Nidungvnbn"/>
      </w:pPr>
    </w:p>
    <w:p w14:paraId="4306B11E" w14:textId="77777777" w:rsidR="00791EED" w:rsidRPr="000F4672" w:rsidRDefault="00791EED" w:rsidP="00791EED">
      <w:pPr>
        <w:spacing w:before="60" w:after="60" w:line="276" w:lineRule="auto"/>
        <w:jc w:val="both"/>
        <w:rPr>
          <w:b/>
          <w:sz w:val="28"/>
        </w:rPr>
      </w:pPr>
      <w:r w:rsidRPr="000F4672">
        <w:rPr>
          <w:b/>
          <w:sz w:val="28"/>
        </w:rPr>
        <w:t>CÁC KÝ HIỆU</w:t>
      </w:r>
    </w:p>
    <w:p w14:paraId="72C5A6C9" w14:textId="77777777" w:rsidR="00791EED" w:rsidRPr="000F4672" w:rsidRDefault="00791EED" w:rsidP="00791EED">
      <w:pPr>
        <w:spacing w:before="60" w:after="60" w:line="276" w:lineRule="auto"/>
        <w:ind w:firstLine="720"/>
        <w:jc w:val="both"/>
        <w:rPr>
          <w:i/>
        </w:rPr>
      </w:pPr>
      <w:r w:rsidRPr="000F4672">
        <w:rPr>
          <w:i/>
        </w:rPr>
        <w:t>f         Tần số của dòng điện và điện áp (Hz)</w:t>
      </w:r>
    </w:p>
    <w:p w14:paraId="239C5386" w14:textId="77777777" w:rsidR="00791EED" w:rsidRPr="000F4672" w:rsidRDefault="00791EED" w:rsidP="00791EED">
      <w:pPr>
        <w:spacing w:before="60" w:after="60" w:line="276" w:lineRule="auto"/>
        <w:ind w:firstLine="720"/>
        <w:jc w:val="both"/>
        <w:rPr>
          <w:i/>
        </w:rPr>
      </w:pPr>
      <w:r w:rsidRPr="000F4672">
        <w:rPr>
          <w:i/>
        </w:rPr>
        <w:t>p         Mật độ điện tích khối (C/m3)</w:t>
      </w:r>
    </w:p>
    <w:p w14:paraId="3F3D01BD" w14:textId="77777777" w:rsidR="00791EED" w:rsidRPr="000F4672" w:rsidRDefault="00791EED" w:rsidP="00791EED">
      <w:pPr>
        <w:spacing w:before="60" w:after="60" w:line="276" w:lineRule="auto"/>
        <w:ind w:firstLine="720"/>
        <w:jc w:val="both"/>
      </w:pPr>
    </w:p>
    <w:p w14:paraId="22788322" w14:textId="77777777" w:rsidR="00791EED" w:rsidRPr="000F4672" w:rsidRDefault="00791EED" w:rsidP="00791EED">
      <w:pPr>
        <w:spacing w:before="60" w:after="60" w:line="276" w:lineRule="auto"/>
        <w:jc w:val="both"/>
        <w:rPr>
          <w:b/>
          <w:sz w:val="28"/>
        </w:rPr>
      </w:pPr>
      <w:r w:rsidRPr="000F4672">
        <w:rPr>
          <w:b/>
          <w:sz w:val="28"/>
        </w:rPr>
        <w:t xml:space="preserve">CÁC CHỮ VIẾT TẮT </w:t>
      </w:r>
    </w:p>
    <w:p w14:paraId="044B702B" w14:textId="77777777" w:rsidR="00791EED" w:rsidRPr="000F4672" w:rsidRDefault="00791EED" w:rsidP="00791EED">
      <w:pPr>
        <w:spacing w:before="60" w:after="60" w:line="276" w:lineRule="auto"/>
        <w:ind w:firstLine="720"/>
        <w:jc w:val="both"/>
      </w:pPr>
      <w:r w:rsidRPr="000F4672">
        <w:t>CSTD    Công suất tác dụng</w:t>
      </w:r>
    </w:p>
    <w:p w14:paraId="5D1AD9AA" w14:textId="77777777" w:rsidR="00791EED" w:rsidRPr="000F4672" w:rsidRDefault="00791EED" w:rsidP="00791EED">
      <w:pPr>
        <w:spacing w:before="60" w:after="60" w:line="276" w:lineRule="auto"/>
        <w:ind w:firstLine="720"/>
        <w:jc w:val="both"/>
      </w:pPr>
      <w:r w:rsidRPr="000F4672">
        <w:t>MF        Máy phát điện</w:t>
      </w:r>
    </w:p>
    <w:p w14:paraId="6A1D49DD" w14:textId="77777777" w:rsidR="00791EED" w:rsidRPr="000F4672" w:rsidRDefault="00791EED" w:rsidP="00791EED">
      <w:pPr>
        <w:tabs>
          <w:tab w:val="left" w:pos="709"/>
          <w:tab w:val="left" w:pos="1560"/>
        </w:tabs>
        <w:spacing w:before="60" w:after="60" w:line="276" w:lineRule="auto"/>
        <w:jc w:val="both"/>
      </w:pPr>
      <w:r w:rsidRPr="000F4672">
        <w:tab/>
        <w:t>BER</w:t>
      </w:r>
      <w:r w:rsidRPr="000F4672">
        <w:tab/>
        <w:t>Tỷ lệ bít lỗi</w:t>
      </w:r>
    </w:p>
    <w:p w14:paraId="00A78DD6" w14:textId="77777777" w:rsidR="007E6AB9" w:rsidRPr="000F4672" w:rsidRDefault="007E6AB9" w:rsidP="00291721">
      <w:pPr>
        <w:pStyle w:val="Nidungvnbn"/>
      </w:pPr>
    </w:p>
    <w:p w14:paraId="36F90975" w14:textId="77777777" w:rsidR="007E6AB9" w:rsidRPr="000F4672" w:rsidRDefault="007E6AB9">
      <w:pPr>
        <w:spacing w:after="200" w:line="276" w:lineRule="auto"/>
        <w:rPr>
          <w:sz w:val="26"/>
          <w:szCs w:val="26"/>
        </w:rPr>
      </w:pPr>
      <w:r w:rsidRPr="000F4672">
        <w:rPr>
          <w:sz w:val="26"/>
          <w:szCs w:val="26"/>
        </w:rPr>
        <w:br w:type="page"/>
      </w:r>
    </w:p>
    <w:p w14:paraId="0AECA89F" w14:textId="77777777" w:rsidR="007E6AB9" w:rsidRPr="000F4672" w:rsidRDefault="007B1A23" w:rsidP="00DC2276">
      <w:pPr>
        <w:pStyle w:val="Chng"/>
        <w:jc w:val="center"/>
      </w:pPr>
      <w:bookmarkStart w:id="7" w:name="_Toc387692909"/>
      <w:commentRangeStart w:id="8"/>
      <w:r w:rsidRPr="000F4672">
        <w:lastRenderedPageBreak/>
        <w:t>DANH MỤC</w:t>
      </w:r>
      <w:commentRangeEnd w:id="8"/>
      <w:r w:rsidR="00CA1C39" w:rsidRPr="000F4672">
        <w:rPr>
          <w:rStyle w:val="CommentReference"/>
        </w:rPr>
        <w:commentReference w:id="8"/>
      </w:r>
      <w:r w:rsidRPr="000F4672">
        <w:t xml:space="preserve"> CÁC BẢNG BIỂU, HÌNH VẼ, ĐỒ THỊ</w:t>
      </w:r>
      <w:bookmarkEnd w:id="7"/>
    </w:p>
    <w:p w14:paraId="340D95E8" w14:textId="77777777" w:rsidR="007E6AB9" w:rsidRPr="000F4672" w:rsidRDefault="00791EED" w:rsidP="00DC2276">
      <w:pPr>
        <w:rPr>
          <w:b/>
          <w:sz w:val="28"/>
        </w:rPr>
      </w:pPr>
      <w:r w:rsidRPr="000F4672">
        <w:rPr>
          <w:b/>
          <w:sz w:val="28"/>
        </w:rPr>
        <w:t>DANH MỤC HÌNH</w:t>
      </w:r>
    </w:p>
    <w:p w14:paraId="083CBD53" w14:textId="77777777" w:rsidR="007B7FF5" w:rsidRPr="000F4672" w:rsidRDefault="00291721">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"Hình" </w:instrText>
      </w:r>
      <w:r w:rsidRPr="000F4672">
        <w:rPr>
          <w:szCs w:val="26"/>
        </w:rPr>
        <w:fldChar w:fldCharType="separate"/>
      </w:r>
      <w:hyperlink w:anchor="_Toc387689394" w:history="1">
        <w:r w:rsidR="007B7FF5" w:rsidRPr="000F4672">
          <w:rPr>
            <w:rStyle w:val="Hyperlink"/>
            <w:noProof/>
          </w:rPr>
          <w:t>Hình 2.1: Kiến trúc FTP</w:t>
        </w:r>
        <w:r w:rsidR="007B7FF5" w:rsidRPr="000F4672">
          <w:rPr>
            <w:noProof/>
            <w:webHidden/>
          </w:rPr>
          <w:tab/>
        </w:r>
        <w:r w:rsidR="007B7FF5" w:rsidRPr="000F4672">
          <w:rPr>
            <w:noProof/>
            <w:webHidden/>
          </w:rPr>
          <w:fldChar w:fldCharType="begin"/>
        </w:r>
        <w:r w:rsidR="007B7FF5" w:rsidRPr="000F4672">
          <w:rPr>
            <w:noProof/>
            <w:webHidden/>
          </w:rPr>
          <w:instrText xml:space="preserve"> PAGEREF _Toc387689394 \h </w:instrText>
        </w:r>
        <w:r w:rsidR="007B7FF5" w:rsidRPr="000F4672">
          <w:rPr>
            <w:noProof/>
            <w:webHidden/>
          </w:rPr>
        </w:r>
        <w:r w:rsidR="007B7FF5" w:rsidRPr="000F4672">
          <w:rPr>
            <w:noProof/>
            <w:webHidden/>
          </w:rPr>
          <w:fldChar w:fldCharType="separate"/>
        </w:r>
        <w:r w:rsidR="00E766EA" w:rsidRPr="000F4672">
          <w:rPr>
            <w:noProof/>
            <w:webHidden/>
          </w:rPr>
          <w:t>1</w:t>
        </w:r>
        <w:r w:rsidR="007B7FF5" w:rsidRPr="000F4672">
          <w:rPr>
            <w:noProof/>
            <w:webHidden/>
          </w:rPr>
          <w:fldChar w:fldCharType="end"/>
        </w:r>
      </w:hyperlink>
    </w:p>
    <w:p w14:paraId="1D37DD0A" w14:textId="77777777" w:rsidR="00867C2D" w:rsidRPr="000F4672" w:rsidRDefault="00291721" w:rsidP="007E6AB9">
      <w:pPr>
        <w:tabs>
          <w:tab w:val="center" w:pos="6379"/>
        </w:tabs>
        <w:spacing w:after="200" w:line="360" w:lineRule="auto"/>
        <w:rPr>
          <w:sz w:val="26"/>
          <w:szCs w:val="26"/>
        </w:rPr>
      </w:pPr>
      <w:r w:rsidRPr="000F4672">
        <w:rPr>
          <w:sz w:val="26"/>
          <w:szCs w:val="26"/>
        </w:rPr>
        <w:fldChar w:fldCharType="end"/>
      </w:r>
    </w:p>
    <w:p w14:paraId="032791D7" w14:textId="77777777" w:rsidR="007B7FF5" w:rsidRPr="000F4672" w:rsidRDefault="00791EED" w:rsidP="00DC2276">
      <w:pPr>
        <w:rPr>
          <w:b/>
          <w:sz w:val="28"/>
        </w:rPr>
      </w:pPr>
      <w:r w:rsidRPr="000F4672">
        <w:rPr>
          <w:b/>
          <w:sz w:val="28"/>
        </w:rPr>
        <w:t>DANH MỤC BẢNG</w:t>
      </w:r>
    </w:p>
    <w:p w14:paraId="2012AA57" w14:textId="77777777" w:rsidR="007B7FF5" w:rsidRPr="000F4672" w:rsidRDefault="007B7FF5">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"Bảng" </w:instrText>
      </w:r>
      <w:r w:rsidRPr="000F4672">
        <w:rPr>
          <w:szCs w:val="26"/>
        </w:rPr>
        <w:fldChar w:fldCharType="separate"/>
      </w:r>
      <w:hyperlink w:anchor="_Toc387689363" w:history="1">
        <w:r w:rsidRPr="000F4672">
          <w:rPr>
            <w:rStyle w:val="Hyperlink"/>
            <w:noProof/>
          </w:rPr>
          <w:t>Bảng 3.1 Ví dụ cho chèn bảng</w:t>
        </w:r>
        <w:r w:rsidRPr="000F4672">
          <w:rPr>
            <w:noProof/>
            <w:webHidden/>
          </w:rPr>
          <w:tab/>
        </w:r>
        <w:r w:rsidRPr="000F4672">
          <w:rPr>
            <w:noProof/>
            <w:webHidden/>
          </w:rPr>
          <w:fldChar w:fldCharType="begin"/>
        </w:r>
        <w:r w:rsidRPr="000F4672">
          <w:rPr>
            <w:noProof/>
            <w:webHidden/>
          </w:rPr>
          <w:instrText xml:space="preserve"> PAGEREF _Toc387689363 \h </w:instrText>
        </w:r>
        <w:r w:rsidRPr="000F4672">
          <w:rPr>
            <w:noProof/>
            <w:webHidden/>
          </w:rPr>
        </w:r>
        <w:r w:rsidRPr="000F4672">
          <w:rPr>
            <w:noProof/>
            <w:webHidden/>
          </w:rPr>
          <w:fldChar w:fldCharType="separate"/>
        </w:r>
        <w:r w:rsidR="00E766EA" w:rsidRPr="000F4672">
          <w:rPr>
            <w:noProof/>
            <w:webHidden/>
          </w:rPr>
          <w:t>1</w:t>
        </w:r>
        <w:r w:rsidRPr="000F4672">
          <w:rPr>
            <w:noProof/>
            <w:webHidden/>
          </w:rPr>
          <w:fldChar w:fldCharType="end"/>
        </w:r>
      </w:hyperlink>
    </w:p>
    <w:p w14:paraId="071D9F28" w14:textId="77777777" w:rsidR="007B1A23" w:rsidRPr="000F4672" w:rsidRDefault="007B7FF5">
      <w:pPr>
        <w:spacing w:after="200" w:line="276" w:lineRule="auto"/>
        <w:rPr>
          <w:sz w:val="26"/>
          <w:szCs w:val="26"/>
        </w:rPr>
      </w:pPr>
      <w:r w:rsidRPr="000F4672">
        <w:rPr>
          <w:sz w:val="26"/>
          <w:szCs w:val="26"/>
        </w:rPr>
        <w:fldChar w:fldCharType="end"/>
      </w:r>
      <w:r w:rsidR="007B1A23" w:rsidRPr="000F4672">
        <w:rPr>
          <w:sz w:val="26"/>
          <w:szCs w:val="26"/>
        </w:rPr>
        <w:br w:type="page"/>
      </w:r>
    </w:p>
    <w:p w14:paraId="166F79F5" w14:textId="091F3597" w:rsidR="007B1A23" w:rsidRPr="000F4672" w:rsidRDefault="007B1A23" w:rsidP="00D8387E">
      <w:pPr>
        <w:pStyle w:val="Chng1"/>
      </w:pPr>
      <w:bookmarkStart w:id="9" w:name="_Toc387692910"/>
      <w:bookmarkStart w:id="10" w:name="_Toc168732265"/>
      <w:bookmarkStart w:id="11" w:name="_Toc168848588"/>
      <w:r w:rsidRPr="000F4672">
        <w:lastRenderedPageBreak/>
        <w:t>C</w:t>
      </w:r>
      <w:r w:rsidR="00CD13EC" w:rsidRPr="000F4672">
        <w:t>HƯƠNG 1</w:t>
      </w:r>
      <w:r w:rsidR="0064189C" w:rsidRPr="000F4672">
        <w:t xml:space="preserve"> – </w:t>
      </w:r>
      <w:bookmarkEnd w:id="9"/>
      <w:bookmarkEnd w:id="10"/>
      <w:bookmarkEnd w:id="11"/>
      <w:r w:rsidR="00DC1128" w:rsidRPr="00DC1128">
        <w:t>Kiến trúc và huấn luyện BERT</w:t>
      </w:r>
    </w:p>
    <w:p w14:paraId="109B8ABE" w14:textId="77777777" w:rsidR="003D0208" w:rsidRDefault="003D0208" w:rsidP="003D0208">
      <w:pPr>
        <w:pStyle w:val="Nidungvnbn"/>
        <w:ind w:firstLine="0"/>
      </w:pPr>
      <w:bookmarkStart w:id="12" w:name="_Toc387692917"/>
      <w:bookmarkStart w:id="13" w:name="_Toc168732297"/>
      <w:bookmarkStart w:id="14" w:name="_Toc168848621"/>
    </w:p>
    <w:p w14:paraId="68FD88EC" w14:textId="2A24F036" w:rsidR="002D4545" w:rsidRDefault="002D4545">
      <w:pPr>
        <w:spacing w:after="200" w:line="276" w:lineRule="auto"/>
        <w:rPr>
          <w:sz w:val="26"/>
          <w:szCs w:val="26"/>
        </w:rPr>
      </w:pPr>
      <w:r>
        <w:br w:type="page"/>
      </w:r>
    </w:p>
    <w:p w14:paraId="662017F0" w14:textId="77777777" w:rsidR="003D0208" w:rsidRDefault="003D0208" w:rsidP="003D0208">
      <w:pPr>
        <w:pStyle w:val="Nidungvnbn"/>
        <w:ind w:firstLine="0"/>
      </w:pPr>
    </w:p>
    <w:p w14:paraId="76950EC2" w14:textId="40DBCCD8" w:rsidR="007B1A23" w:rsidRDefault="00453AB1" w:rsidP="00C906DF">
      <w:pPr>
        <w:pStyle w:val="Chng1"/>
      </w:pPr>
      <w:r w:rsidRPr="000F4672">
        <w:t>CHƯƠNG 2</w:t>
      </w:r>
      <w:r w:rsidR="00024496" w:rsidRPr="000F4672">
        <w:t xml:space="preserve"> – </w:t>
      </w:r>
      <w:bookmarkEnd w:id="12"/>
      <w:bookmarkEnd w:id="13"/>
      <w:bookmarkEnd w:id="14"/>
      <w:r w:rsidR="00AE3CE6">
        <w:t xml:space="preserve">SO SÁNH BERT VỚI CÁC BIẾN THỂ </w:t>
      </w:r>
      <w:r w:rsidR="00C906DF">
        <w:t xml:space="preserve"> </w:t>
      </w:r>
    </w:p>
    <w:p w14:paraId="4EED543D" w14:textId="06C3C167" w:rsidR="00720383" w:rsidRDefault="009E29D7" w:rsidP="00720383">
      <w:pPr>
        <w:pStyle w:val="Mc2"/>
        <w:numPr>
          <w:ilvl w:val="1"/>
          <w:numId w:val="9"/>
        </w:numPr>
      </w:pPr>
      <w:bookmarkStart w:id="15" w:name="_Toc168732298"/>
      <w:bookmarkStart w:id="16" w:name="_Toc168848622"/>
      <w:r>
        <w:t xml:space="preserve"> </w:t>
      </w:r>
      <w:r w:rsidR="00C906DF">
        <w:t>Giới thiệu</w:t>
      </w:r>
      <w:bookmarkEnd w:id="15"/>
      <w:bookmarkEnd w:id="16"/>
    </w:p>
    <w:p w14:paraId="445C52E8" w14:textId="77777777" w:rsidR="009E29D7" w:rsidRPr="009E29D7" w:rsidRDefault="009E29D7" w:rsidP="009E29D7">
      <w:pPr>
        <w:pStyle w:val="Nidungvnbn"/>
      </w:pPr>
      <w:r w:rsidRPr="009E29D7">
        <w:t>Trong chương này, chúng ta sẽ so sánh BERT với hai biến thể nổi bật là RoBERTa và PhoBERT, đồng thời trình bày chi tiết kiến trúc, ưu điểm và nhược điểm của một trong những mô hình biến thể này.</w:t>
      </w:r>
    </w:p>
    <w:p w14:paraId="310C6A72" w14:textId="726E5002" w:rsidR="009E29D7" w:rsidRDefault="009E29D7" w:rsidP="009E29D7">
      <w:pPr>
        <w:pStyle w:val="Nidungvnbn"/>
      </w:pPr>
      <w:r>
        <w:t>Tóm tắt lại Bert:</w:t>
      </w:r>
    </w:p>
    <w:p w14:paraId="6D9960C8" w14:textId="77777777" w:rsidR="009E29D7" w:rsidRDefault="009E29D7" w:rsidP="009E29D7">
      <w:pPr>
        <w:pStyle w:val="Nidungvnbn"/>
        <w:numPr>
          <w:ilvl w:val="0"/>
          <w:numId w:val="49"/>
        </w:numPr>
      </w:pPr>
      <w:r>
        <w:t>Sử dụng mô hình Transformer Encoder với 12 hoặc 24 layers.</w:t>
      </w:r>
    </w:p>
    <w:p w14:paraId="3022CFF2" w14:textId="77777777" w:rsidR="009E29D7" w:rsidRDefault="009E29D7" w:rsidP="009E29D7">
      <w:pPr>
        <w:pStyle w:val="Nidungvnbn"/>
        <w:numPr>
          <w:ilvl w:val="0"/>
          <w:numId w:val="49"/>
        </w:numPr>
      </w:pPr>
      <w:r>
        <w:t>Training dựa trên hai nhiệm vụ chính: Masked Language Model (MLM) và Next Sentence Prediction (NSP).</w:t>
      </w:r>
    </w:p>
    <w:p w14:paraId="5FEBDFCC" w14:textId="429030FC" w:rsidR="009E29D7" w:rsidRDefault="009E29D7" w:rsidP="009E29D7">
      <w:pPr>
        <w:pStyle w:val="Nidungvnbn"/>
        <w:numPr>
          <w:ilvl w:val="0"/>
          <w:numId w:val="49"/>
        </w:numPr>
      </w:pPr>
      <w:r>
        <w:t>Sử dụng token embedding, segment embedding, và positional embedding.</w:t>
      </w:r>
    </w:p>
    <w:p w14:paraId="05220FC6" w14:textId="553FF13F" w:rsidR="009E29D7" w:rsidRDefault="009E29D7" w:rsidP="009E29D7">
      <w:pPr>
        <w:pStyle w:val="Mc2"/>
        <w:numPr>
          <w:ilvl w:val="1"/>
          <w:numId w:val="9"/>
        </w:numPr>
      </w:pPr>
      <w:r>
        <w:t xml:space="preserve">RoBERTa </w:t>
      </w:r>
    </w:p>
    <w:p w14:paraId="7A72EAC8" w14:textId="5F21F190" w:rsidR="001F1CC0" w:rsidRDefault="001A0FE8" w:rsidP="001A0FE8">
      <w:pPr>
        <w:pStyle w:val="Nidungvnbn"/>
      </w:pPr>
      <w:r>
        <w:t xml:space="preserve">Mô hình RoBERTa (A Robustly Optimized BERT) là phiên bản cải tiến của </w:t>
      </w:r>
      <w:r w:rsidR="009B5ECE">
        <w:t>BERT.</w:t>
      </w:r>
      <w:r w:rsidR="001F1CC0">
        <w:t xml:space="preserve"> Kiến trúc RoBerta được đào tạo theo Kiến trúc của BERT (L = 24, h = 1024, A = 355M) và khác ở số tham số. </w:t>
      </w:r>
      <w:r w:rsidR="009B5ECE">
        <w:t xml:space="preserve"> </w:t>
      </w:r>
    </w:p>
    <w:p w14:paraId="515C4AEE" w14:textId="5CB36BFE" w:rsidR="001F1CC0" w:rsidRDefault="001F1CC0" w:rsidP="001A0FE8">
      <w:pPr>
        <w:pStyle w:val="Nidungvnbn"/>
      </w:pPr>
      <w:r w:rsidRPr="00C567CD">
        <w:rPr>
          <w:noProof/>
        </w:rPr>
        <w:drawing>
          <wp:inline distT="0" distB="0" distL="0" distR="0" wp14:anchorId="6A42DFD0" wp14:editId="22912806">
            <wp:extent cx="5562905" cy="1234440"/>
            <wp:effectExtent l="0" t="0" r="0" b="3810"/>
            <wp:docPr id="350377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59507" name="Picture 1" descr="A white background with black text&#10;&#10;Description automatically generated"/>
                    <pic:cNvPicPr/>
                  </pic:nvPicPr>
                  <pic:blipFill>
                    <a:blip r:embed="rId15"/>
                    <a:stretch>
                      <a:fillRect/>
                    </a:stretch>
                  </pic:blipFill>
                  <pic:spPr>
                    <a:xfrm>
                      <a:off x="0" y="0"/>
                      <a:ext cx="5592546" cy="1241017"/>
                    </a:xfrm>
                    <a:prstGeom prst="rect">
                      <a:avLst/>
                    </a:prstGeom>
                  </pic:spPr>
                </pic:pic>
              </a:graphicData>
            </a:graphic>
          </wp:inline>
        </w:drawing>
      </w:r>
    </w:p>
    <w:p w14:paraId="1C75C9E4" w14:textId="35B84D1C" w:rsidR="001A0FE8" w:rsidRDefault="009B5ECE" w:rsidP="001A0FE8">
      <w:pPr>
        <w:pStyle w:val="Nidungvnbn"/>
        <w:rPr>
          <w:szCs w:val="24"/>
        </w:rPr>
      </w:pPr>
      <w:r>
        <w:t>So</w:t>
      </w:r>
      <w:r w:rsidR="001A0FE8">
        <w:t xml:space="preserve"> với BERT, về quy mô mô hình, khả năng tính toán và dữ liệu, đã có những cải tiến sau:</w:t>
      </w:r>
    </w:p>
    <w:p w14:paraId="6DCEE40D" w14:textId="77777777" w:rsidR="001A0FE8" w:rsidRDefault="001A0FE8" w:rsidP="001A0FE8">
      <w:pPr>
        <w:pStyle w:val="Nidungvnbn"/>
        <w:numPr>
          <w:ilvl w:val="0"/>
          <w:numId w:val="51"/>
        </w:numPr>
      </w:pPr>
      <w:r>
        <w:t>Thông số mô hình lớn hơn (dựa trên thời gian huấn luyện được cung cấp trong bài báo, mô hình sử dụng 1024 GPU V100 để huấn luyện trong thời gian 1 ngày).</w:t>
      </w:r>
    </w:p>
    <w:p w14:paraId="350FB7B7" w14:textId="5440FAC7" w:rsidR="001A0FE8" w:rsidRDefault="001A0FE8" w:rsidP="001A0FE8">
      <w:pPr>
        <w:pStyle w:val="Nidungvnbn"/>
        <w:numPr>
          <w:ilvl w:val="0"/>
          <w:numId w:val="51"/>
        </w:numPr>
      </w:pPr>
      <w:r>
        <w:lastRenderedPageBreak/>
        <w:t>Kích thước Batch size lớn hơn. ReBERTa sử dụng kích thước batch size lớn hơn trong quá trình đào tạo, đã thử với kích thước batch từ 256 đến 8000.</w:t>
      </w:r>
      <w:r w:rsidR="00CE511E">
        <w:t xml:space="preserve"> </w:t>
      </w:r>
      <w:r w:rsidR="009B5ECE">
        <w:t>Ppl là độ phức tạp(perlexity)</w:t>
      </w:r>
    </w:p>
    <w:p w14:paraId="0FF0AB62" w14:textId="2BB155D1" w:rsidR="00CE511E" w:rsidRDefault="00CE511E" w:rsidP="00CE511E">
      <w:pPr>
        <w:pStyle w:val="Nidungvnbn"/>
        <w:ind w:left="1080" w:firstLine="0"/>
      </w:pPr>
      <w:r w:rsidRPr="00CE511E">
        <w:rPr>
          <w:noProof/>
        </w:rPr>
        <w:drawing>
          <wp:anchor distT="0" distB="0" distL="114300" distR="114300" simplePos="0" relativeHeight="251663360" behindDoc="0" locked="0" layoutInCell="1" allowOverlap="1" wp14:anchorId="59A6A7EC" wp14:editId="6DBFC51F">
            <wp:simplePos x="0" y="0"/>
            <wp:positionH relativeFrom="column">
              <wp:posOffset>777240</wp:posOffset>
            </wp:positionH>
            <wp:positionV relativeFrom="paragraph">
              <wp:posOffset>106680</wp:posOffset>
            </wp:positionV>
            <wp:extent cx="4305901" cy="2924583"/>
            <wp:effectExtent l="0" t="0" r="0" b="9525"/>
            <wp:wrapSquare wrapText="bothSides"/>
            <wp:docPr id="197336200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2001" name="Picture 1" descr="A black and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05901" cy="2924583"/>
                    </a:xfrm>
                    <a:prstGeom prst="rect">
                      <a:avLst/>
                    </a:prstGeom>
                  </pic:spPr>
                </pic:pic>
              </a:graphicData>
            </a:graphic>
          </wp:anchor>
        </w:drawing>
      </w:r>
      <w:r>
        <w:br w:type="textWrapping" w:clear="all"/>
      </w:r>
    </w:p>
    <w:p w14:paraId="3707BE06" w14:textId="6FDBCB45" w:rsidR="001A0FE8" w:rsidRDefault="009B5ECE" w:rsidP="001A0FE8">
      <w:pPr>
        <w:pStyle w:val="Nidungvnbn"/>
        <w:numPr>
          <w:ilvl w:val="0"/>
          <w:numId w:val="51"/>
        </w:numPr>
      </w:pPr>
      <w:r w:rsidRPr="009B5ECE">
        <w:rPr>
          <w:noProof/>
        </w:rPr>
        <w:drawing>
          <wp:anchor distT="0" distB="0" distL="114300" distR="114300" simplePos="0" relativeHeight="251664384" behindDoc="0" locked="0" layoutInCell="1" allowOverlap="1" wp14:anchorId="6F0159AC" wp14:editId="56387B99">
            <wp:simplePos x="0" y="0"/>
            <wp:positionH relativeFrom="column">
              <wp:posOffset>807720</wp:posOffset>
            </wp:positionH>
            <wp:positionV relativeFrom="paragraph">
              <wp:posOffset>991870</wp:posOffset>
            </wp:positionV>
            <wp:extent cx="4683760" cy="2339340"/>
            <wp:effectExtent l="0" t="0" r="2540" b="3810"/>
            <wp:wrapSquare wrapText="bothSides"/>
            <wp:docPr id="336260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003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3760" cy="2339340"/>
                    </a:xfrm>
                    <a:prstGeom prst="rect">
                      <a:avLst/>
                    </a:prstGeom>
                  </pic:spPr>
                </pic:pic>
              </a:graphicData>
            </a:graphic>
          </wp:anchor>
        </w:drawing>
      </w:r>
      <w:r w:rsidR="001A0FE8">
        <w:t>Nhiều training data hơn (bao gồm 160GB plain text CC-NEWS. Trước đó BERT sử dụng 16GB dataset BookCorpus và Wikipedia tiếng Anh để training).</w:t>
      </w:r>
    </w:p>
    <w:p w14:paraId="6DEF238E" w14:textId="2B8386EC" w:rsidR="009B5ECE" w:rsidRDefault="009B5ECE" w:rsidP="009B5ECE">
      <w:pPr>
        <w:pStyle w:val="Nidungvnbn"/>
        <w:ind w:left="1080" w:firstLine="0"/>
      </w:pPr>
      <w:r>
        <w:br w:type="textWrapping" w:clear="all"/>
      </w:r>
    </w:p>
    <w:p w14:paraId="74C1EF3F" w14:textId="77777777" w:rsidR="009B5ECE" w:rsidRDefault="009B5ECE" w:rsidP="009B5ECE">
      <w:pPr>
        <w:pStyle w:val="Nidungvnbn"/>
        <w:ind w:left="1080" w:firstLine="0"/>
      </w:pPr>
    </w:p>
    <w:p w14:paraId="3D329B52" w14:textId="77777777" w:rsidR="001A0FE8" w:rsidRDefault="001A0FE8" w:rsidP="001A0FE8">
      <w:pPr>
        <w:pStyle w:val="Nidungvnbn"/>
        <w:ind w:firstLine="0"/>
        <w:rPr>
          <w:szCs w:val="24"/>
        </w:rPr>
      </w:pPr>
      <w:r>
        <w:t>Ngoài ra, RoBERTa còn có những cải tiến về phương pháp training như sau:</w:t>
      </w:r>
    </w:p>
    <w:p w14:paraId="597D5C13" w14:textId="77777777" w:rsidR="001A0FE8" w:rsidRDefault="001A0FE8" w:rsidP="001A0FE8">
      <w:pPr>
        <w:pStyle w:val="Nidungvnbn"/>
        <w:numPr>
          <w:ilvl w:val="0"/>
          <w:numId w:val="57"/>
        </w:numPr>
      </w:pPr>
      <w:r>
        <w:t>Loại bỏ dự đoán câu tiếp theo (Next Sentence Prediction – NSP).</w:t>
      </w:r>
    </w:p>
    <w:p w14:paraId="60A56706" w14:textId="269EE7A9" w:rsidR="00AA2BCB" w:rsidRDefault="00AA2BCB" w:rsidP="00AA2BCB">
      <w:pPr>
        <w:pStyle w:val="Nidungvnbn"/>
      </w:pPr>
      <w:r w:rsidRPr="00AA2BCB">
        <w:rPr>
          <w:noProof/>
        </w:rPr>
        <w:drawing>
          <wp:inline distT="0" distB="0" distL="0" distR="0" wp14:anchorId="392A026E" wp14:editId="63BAEBB9">
            <wp:extent cx="5341620" cy="2659390"/>
            <wp:effectExtent l="0" t="0" r="0" b="7620"/>
            <wp:docPr id="1108477352"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352" name="Picture 1" descr="A table with numbers and a number of objects&#10;&#10;Description automatically generated with medium confidence"/>
                    <pic:cNvPicPr/>
                  </pic:nvPicPr>
                  <pic:blipFill>
                    <a:blip r:embed="rId18"/>
                    <a:stretch>
                      <a:fillRect/>
                    </a:stretch>
                  </pic:blipFill>
                  <pic:spPr>
                    <a:xfrm>
                      <a:off x="0" y="0"/>
                      <a:ext cx="5342283" cy="2659720"/>
                    </a:xfrm>
                    <a:prstGeom prst="rect">
                      <a:avLst/>
                    </a:prstGeom>
                  </pic:spPr>
                </pic:pic>
              </a:graphicData>
            </a:graphic>
          </wp:inline>
        </w:drawing>
      </w:r>
    </w:p>
    <w:p w14:paraId="39422317" w14:textId="77777777" w:rsidR="001A0FE8" w:rsidRDefault="001A0FE8" w:rsidP="001A0FE8">
      <w:pPr>
        <w:pStyle w:val="Nidungvnbn"/>
        <w:numPr>
          <w:ilvl w:val="0"/>
          <w:numId w:val="57"/>
        </w:numPr>
      </w:pPr>
      <w:r>
        <w:t>Mặt nạ động (Dynamic Masking): BERT dựa trên masking ngẫu nhiên (randomly masking) và dự đoán token (predicting tokens). Khi triển khai nguyên bản BERT, trong quá trình tiền xử lý dữ liệu, kết quả sẽ thu được một static mask. Trong khi đó RoBERTa sử dụng dynamic mask, mỗi khi một sequence được đưa vào mô hình thì một mẫu mặt nạ (masking pattern) mới sẽ được tạo ra. Bằng cách này, trong quá trình nhập liên tục một lượng lớn dữ liệu, mô hình sẽ dần thích ứng với các chiến lược masking khác nhau, và học được cách biểu diễn ngôn ngữ khác nhau.</w:t>
      </w:r>
    </w:p>
    <w:p w14:paraId="783C4C3D" w14:textId="787FA83B" w:rsidR="00AA2BCB" w:rsidRDefault="00AA2BCB" w:rsidP="00AA2BCB">
      <w:pPr>
        <w:pStyle w:val="Nidungvnbn"/>
        <w:numPr>
          <w:ilvl w:val="0"/>
          <w:numId w:val="48"/>
        </w:numPr>
      </w:pPr>
      <w:r w:rsidRPr="00AA2BCB">
        <w:rPr>
          <w:noProof/>
        </w:rPr>
        <w:drawing>
          <wp:inline distT="0" distB="0" distL="0" distR="0" wp14:anchorId="5465CF9A" wp14:editId="2AAFD620">
            <wp:extent cx="4201111" cy="1810003"/>
            <wp:effectExtent l="0" t="0" r="0" b="0"/>
            <wp:docPr id="163209042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0428" name="Picture 1" descr="A table with numbers and text&#10;&#10;Description automatically generated"/>
                    <pic:cNvPicPr/>
                  </pic:nvPicPr>
                  <pic:blipFill>
                    <a:blip r:embed="rId19"/>
                    <a:stretch>
                      <a:fillRect/>
                    </a:stretch>
                  </pic:blipFill>
                  <pic:spPr>
                    <a:xfrm>
                      <a:off x="0" y="0"/>
                      <a:ext cx="4201111" cy="1810003"/>
                    </a:xfrm>
                    <a:prstGeom prst="rect">
                      <a:avLst/>
                    </a:prstGeom>
                  </pic:spPr>
                </pic:pic>
              </a:graphicData>
            </a:graphic>
          </wp:inline>
        </w:drawing>
      </w:r>
    </w:p>
    <w:p w14:paraId="3948E932" w14:textId="36B65049" w:rsidR="001A0FE8" w:rsidRDefault="001A0FE8" w:rsidP="001A0FE8">
      <w:pPr>
        <w:pStyle w:val="Nidungvnbn"/>
        <w:numPr>
          <w:ilvl w:val="0"/>
          <w:numId w:val="57"/>
        </w:numPr>
      </w:pPr>
      <w:r>
        <w:lastRenderedPageBreak/>
        <w:t xml:space="preserve">Mã hóa văn bản (text encoding): Byte-Pair Encoding (BPE) là sự kết hợp giữa các biểu diễn cấp độ ký tự và cấp độ từ, đồng thời hỗ trợ xử lý nhiều từ thông dụng trong kho dữ liệu ngôn ngữ tự nhiên. Hiện thực nguyên bản BERT sử dụng từ vựng BPE cấp độ ký tự với kích thước 30K, được học sau khi xử lý trước đầu vào bằng quy tắc mã hóa heuristic (heuristic tokenization rule). Các nhà nghiên cứu của Facebook đã không áp dụng phương pháp này, nhưng đã cân nhắc sử dụng từ vựng BPE cấp byte lớn hơn để đào tạo BERT. Từ vựng này 50K đơn vị subword, mà không cần bất kỳ xử lý trước nào khác về mã hóa (tokenization) đầu vào nào. </w:t>
      </w:r>
      <w:r w:rsidR="00AA2BCB">
        <w:t xml:space="preserve"> </w:t>
      </w:r>
    </w:p>
    <w:p w14:paraId="10B8B350" w14:textId="2A90546B" w:rsidR="00AA2BCB" w:rsidRDefault="00AA2BCB" w:rsidP="00AA2BCB">
      <w:pPr>
        <w:pStyle w:val="Nidungvnbn"/>
      </w:pPr>
      <w:r>
        <w:t>Dưới đây tóm tắt hai phương pháp triển khai BPE:</w:t>
      </w:r>
    </w:p>
    <w:p w14:paraId="18C3B5AB" w14:textId="77777777" w:rsidR="00AA2BCB" w:rsidRDefault="00AA2BCB" w:rsidP="00AA2BCB">
      <w:pPr>
        <w:pStyle w:val="Nidungvnbn"/>
        <w:numPr>
          <w:ilvl w:val="0"/>
          <w:numId w:val="58"/>
        </w:numPr>
      </w:pPr>
      <w:r>
        <w:t>Dựa trên char-level: phương pháp BERT nguyên thủy, có dược bằng cách lấy văn bản đầu vào theo phương pháp heuristically (heuristically stemming).</w:t>
      </w:r>
    </w:p>
    <w:p w14:paraId="271D1E0A" w14:textId="77777777" w:rsidR="00AA2BCB" w:rsidRDefault="00AA2BCB" w:rsidP="00AA2BCB">
      <w:pPr>
        <w:pStyle w:val="Nidungvnbn"/>
        <w:numPr>
          <w:ilvl w:val="0"/>
          <w:numId w:val="58"/>
        </w:numPr>
      </w:pPr>
      <w:r>
        <w:t>Dựa trên bytes-level: sự khác biệt với char-level là bytes-level sử dụng byte thay vì ký tự unicode làm đơn vị cơ bản của từ, việc này cải thiện mã hóa mà không cần sử dụng label UNKOWN.</w:t>
      </w:r>
    </w:p>
    <w:p w14:paraId="34D69C4C" w14:textId="231632F6" w:rsidR="00AA2BCB" w:rsidRDefault="00AA2BCB" w:rsidP="00AA2BCB">
      <w:pPr>
        <w:pStyle w:val="Nidungvnbn"/>
        <w:numPr>
          <w:ilvl w:val="0"/>
          <w:numId w:val="58"/>
        </w:numPr>
      </w:pPr>
      <w:r>
        <w:t>Khi BPE sử dụng bytes-level, kích thước từ vựng được tăng lên từ 30,000 (char-level của BERT nguyên thủy) lên 50,000. Điều này bổ sung thêm 15 triệu tham số cho BERT-base và 20 triệu tham số cho BERT-large.</w:t>
      </w:r>
    </w:p>
    <w:p w14:paraId="76CA5EF0" w14:textId="6F66EB3E" w:rsidR="001F1CC0" w:rsidRDefault="001F1CC0" w:rsidP="001F1CC0">
      <w:pPr>
        <w:pStyle w:val="Nidungvnbn"/>
        <w:numPr>
          <w:ilvl w:val="0"/>
          <w:numId w:val="58"/>
        </w:numPr>
      </w:pPr>
      <w:r w:rsidRPr="001F1CC0">
        <w:t>Các nghiên cứu trước đây đã chỉ ra rằng phương pháp tiếp cận này có thể dẫn đến sự giảm hiệu suất trong việc thực hiện các nhiệm vụ phụ thuộc. Tuy nhiên, tác giả của bài báo này tin rằng những lợi ích của việc học mã hóa này sẽ vượt trội hơn sự giảm hiệu suất, và tác giả sẽ tiếp tục so sánh các phương pháp mã hóa khác nhau trong các nhiệm vụ sau này.</w:t>
      </w:r>
    </w:p>
    <w:p w14:paraId="4954F20A" w14:textId="6DF2C616" w:rsidR="00031E8A" w:rsidRDefault="00031E8A" w:rsidP="001A0FE8">
      <w:pPr>
        <w:pStyle w:val="Nidungvnbn"/>
        <w:ind w:firstLine="0"/>
      </w:pPr>
      <w:r>
        <w:t>Kết quả dưới đây thể kết quả cải tiến hơn so với BERT-large:</w:t>
      </w:r>
    </w:p>
    <w:p w14:paraId="24EE03AB" w14:textId="5F4C2ABA" w:rsidR="00031E8A" w:rsidRDefault="00031E8A" w:rsidP="001A0FE8">
      <w:pPr>
        <w:pStyle w:val="Nidungvnbn"/>
        <w:ind w:firstLine="0"/>
      </w:pPr>
      <w:r w:rsidRPr="00031E8A">
        <w:rPr>
          <w:noProof/>
        </w:rPr>
        <w:lastRenderedPageBreak/>
        <w:drawing>
          <wp:inline distT="0" distB="0" distL="0" distR="0" wp14:anchorId="081016D6" wp14:editId="0BA0E2DD">
            <wp:extent cx="5791835" cy="3237865"/>
            <wp:effectExtent l="0" t="0" r="0" b="635"/>
            <wp:docPr id="160615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0346" name="Picture 1" descr="A screenshot of a computer&#10;&#10;Description automatically generated"/>
                    <pic:cNvPicPr/>
                  </pic:nvPicPr>
                  <pic:blipFill>
                    <a:blip r:embed="rId20"/>
                    <a:stretch>
                      <a:fillRect/>
                    </a:stretch>
                  </pic:blipFill>
                  <pic:spPr>
                    <a:xfrm>
                      <a:off x="0" y="0"/>
                      <a:ext cx="5791835" cy="3237865"/>
                    </a:xfrm>
                    <a:prstGeom prst="rect">
                      <a:avLst/>
                    </a:prstGeom>
                  </pic:spPr>
                </pic:pic>
              </a:graphicData>
            </a:graphic>
          </wp:inline>
        </w:drawing>
      </w:r>
    </w:p>
    <w:p w14:paraId="1A119619" w14:textId="2A55F1F9" w:rsidR="00031E8A" w:rsidRDefault="00031E8A" w:rsidP="001A0FE8">
      <w:pPr>
        <w:pStyle w:val="Nidungvnbn"/>
        <w:ind w:firstLine="0"/>
      </w:pPr>
      <w:r>
        <w:t>Kết quả GLUE:</w:t>
      </w:r>
    </w:p>
    <w:p w14:paraId="6C4B436B" w14:textId="70108963" w:rsidR="00031E8A" w:rsidRDefault="00031E8A" w:rsidP="001A0FE8">
      <w:pPr>
        <w:pStyle w:val="Nidungvnbn"/>
        <w:ind w:firstLine="0"/>
      </w:pPr>
      <w:r w:rsidRPr="00031E8A">
        <w:rPr>
          <w:noProof/>
        </w:rPr>
        <w:drawing>
          <wp:inline distT="0" distB="0" distL="0" distR="0" wp14:anchorId="45739420" wp14:editId="3E6E28A8">
            <wp:extent cx="5791835" cy="3009265"/>
            <wp:effectExtent l="0" t="0" r="0" b="635"/>
            <wp:docPr id="2091660473"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60473" name="Picture 1" descr="A screenshot of a report&#10;&#10;Description automatically generated"/>
                    <pic:cNvPicPr/>
                  </pic:nvPicPr>
                  <pic:blipFill>
                    <a:blip r:embed="rId21"/>
                    <a:stretch>
                      <a:fillRect/>
                    </a:stretch>
                  </pic:blipFill>
                  <pic:spPr>
                    <a:xfrm>
                      <a:off x="0" y="0"/>
                      <a:ext cx="5791835" cy="3009265"/>
                    </a:xfrm>
                    <a:prstGeom prst="rect">
                      <a:avLst/>
                    </a:prstGeom>
                  </pic:spPr>
                </pic:pic>
              </a:graphicData>
            </a:graphic>
          </wp:inline>
        </w:drawing>
      </w:r>
    </w:p>
    <w:p w14:paraId="352201CC" w14:textId="6F2E688A" w:rsidR="00031E8A" w:rsidRDefault="00031E8A" w:rsidP="001A0FE8">
      <w:pPr>
        <w:pStyle w:val="Nidungvnbn"/>
        <w:ind w:firstLine="0"/>
      </w:pPr>
      <w:r>
        <w:t>Kết quả SquaD:</w:t>
      </w:r>
    </w:p>
    <w:p w14:paraId="10357D87" w14:textId="7B8F4E07" w:rsidR="00031E8A" w:rsidRDefault="00031E8A" w:rsidP="001A0FE8">
      <w:pPr>
        <w:pStyle w:val="Nidungvnbn"/>
        <w:ind w:firstLine="0"/>
      </w:pPr>
      <w:r w:rsidRPr="00031E8A">
        <w:rPr>
          <w:noProof/>
        </w:rPr>
        <w:lastRenderedPageBreak/>
        <w:drawing>
          <wp:inline distT="0" distB="0" distL="0" distR="0" wp14:anchorId="43B14E98" wp14:editId="7CFB2B6A">
            <wp:extent cx="4267796" cy="3134162"/>
            <wp:effectExtent l="0" t="0" r="0" b="0"/>
            <wp:docPr id="159470168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686" name="Picture 1" descr="A table with numbers and text&#10;&#10;Description automatically generated"/>
                    <pic:cNvPicPr/>
                  </pic:nvPicPr>
                  <pic:blipFill>
                    <a:blip r:embed="rId22"/>
                    <a:stretch>
                      <a:fillRect/>
                    </a:stretch>
                  </pic:blipFill>
                  <pic:spPr>
                    <a:xfrm>
                      <a:off x="0" y="0"/>
                      <a:ext cx="4267796" cy="3134162"/>
                    </a:xfrm>
                    <a:prstGeom prst="rect">
                      <a:avLst/>
                    </a:prstGeom>
                  </pic:spPr>
                </pic:pic>
              </a:graphicData>
            </a:graphic>
          </wp:inline>
        </w:drawing>
      </w:r>
    </w:p>
    <w:p w14:paraId="27A4380C" w14:textId="3D8727E9" w:rsidR="00031E8A" w:rsidRDefault="00031E8A" w:rsidP="001A0FE8">
      <w:pPr>
        <w:pStyle w:val="Nidungvnbn"/>
        <w:ind w:firstLine="0"/>
      </w:pPr>
      <w:r>
        <w:t>Kết quả RACE:</w:t>
      </w:r>
    </w:p>
    <w:p w14:paraId="442F2610" w14:textId="564872AD" w:rsidR="00031E8A" w:rsidRDefault="00031E8A" w:rsidP="001A0FE8">
      <w:pPr>
        <w:pStyle w:val="Nidungvnbn"/>
        <w:ind w:firstLine="0"/>
      </w:pPr>
      <w:r w:rsidRPr="00031E8A">
        <w:rPr>
          <w:noProof/>
        </w:rPr>
        <w:drawing>
          <wp:inline distT="0" distB="0" distL="0" distR="0" wp14:anchorId="34644C7C" wp14:editId="03CC2C80">
            <wp:extent cx="4315427" cy="2591162"/>
            <wp:effectExtent l="0" t="0" r="0" b="0"/>
            <wp:docPr id="790577421"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7421" name="Picture 1" descr="A black and white text on a white background&#10;&#10;Description automatically generated"/>
                    <pic:cNvPicPr/>
                  </pic:nvPicPr>
                  <pic:blipFill>
                    <a:blip r:embed="rId23"/>
                    <a:stretch>
                      <a:fillRect/>
                    </a:stretch>
                  </pic:blipFill>
                  <pic:spPr>
                    <a:xfrm>
                      <a:off x="0" y="0"/>
                      <a:ext cx="4315427" cy="2591162"/>
                    </a:xfrm>
                    <a:prstGeom prst="rect">
                      <a:avLst/>
                    </a:prstGeom>
                  </pic:spPr>
                </pic:pic>
              </a:graphicData>
            </a:graphic>
          </wp:inline>
        </w:drawing>
      </w:r>
    </w:p>
    <w:p w14:paraId="1146693D" w14:textId="2A46CFE3" w:rsidR="009E29D7" w:rsidRDefault="009E29D7" w:rsidP="009E29D7">
      <w:pPr>
        <w:pStyle w:val="Nidungvnbn"/>
      </w:pPr>
    </w:p>
    <w:p w14:paraId="74BBA715" w14:textId="5FF7B4AC" w:rsidR="009E29D7" w:rsidRDefault="009E29D7" w:rsidP="009E29D7">
      <w:pPr>
        <w:pStyle w:val="Mc2"/>
      </w:pPr>
      <w:r>
        <w:t>2.3 PhoBERT</w:t>
      </w:r>
    </w:p>
    <w:p w14:paraId="09D1ED86" w14:textId="77777777" w:rsidR="00031E8A" w:rsidRDefault="00031E8A" w:rsidP="00031E8A">
      <w:pPr>
        <w:pStyle w:val="Nidungvnbn"/>
        <w:rPr>
          <w:szCs w:val="24"/>
        </w:rPr>
      </w:pPr>
      <w:r>
        <w:t>PhoBERT: Các mô hình ngôn ngữ được huấn luyện trước cho tiếng Việt Các mô hình PhoBERT được huấn luyện trước là những mô hình ngôn ngữ tiên tiến nhất cho tiếng Việt (Pho, tức là "Phở", là một món ăn phổ biến ở Việt Nam):</w:t>
      </w:r>
    </w:p>
    <w:p w14:paraId="712BABD6" w14:textId="77777777" w:rsidR="00031E8A" w:rsidRDefault="00031E8A" w:rsidP="00031E8A">
      <w:pPr>
        <w:pStyle w:val="Nidungvnbn"/>
      </w:pPr>
      <w:r>
        <w:lastRenderedPageBreak/>
        <w:t xml:space="preserve">Hai phiên bản PhoBERT "base" và "large" là những mô hình ngôn ngữ đơn ngữ quy mô lớn đầu tiên được công khai và huấn luyện trước cho tiếng Việt. Phương pháp huấn luyện trước của PhoBERT dựa trên RoBERTa, tối ưu hóa quy trình huấn luyện trước của BERT để đạt được hiệu suất mạnh mẽ hơn. </w:t>
      </w:r>
    </w:p>
    <w:p w14:paraId="5591F2C3" w14:textId="49C540D6" w:rsidR="00031E8A" w:rsidRDefault="00031E8A" w:rsidP="00031E8A">
      <w:pPr>
        <w:pStyle w:val="Nidungvnbn"/>
      </w:pPr>
      <w:r>
        <w:t>PhoBERT vượt trội hơn so với các phương pháp đơn ngữ và đa ngữ trước đó, đạt được các thành tích tiên tiến nhất mới trên bốn tác vụ NLP tiếng Việt bao gồm: Gán nhãn từ loại (</w:t>
      </w:r>
      <w:r w:rsidRPr="00031E8A">
        <w:rPr>
          <w:b/>
          <w:bCs/>
        </w:rPr>
        <w:t>Part-of-speech tagging</w:t>
      </w:r>
      <w:r w:rsidR="00B5487F">
        <w:rPr>
          <w:b/>
          <w:bCs/>
        </w:rPr>
        <w:t xml:space="preserve"> - POS</w:t>
      </w:r>
      <w:r w:rsidRPr="00031E8A">
        <w:rPr>
          <w:b/>
          <w:bCs/>
        </w:rPr>
        <w:t>)</w:t>
      </w:r>
      <w:r>
        <w:t>, Phân tích phụ thuộc (</w:t>
      </w:r>
      <w:r w:rsidRPr="00031E8A">
        <w:rPr>
          <w:b/>
          <w:bCs/>
        </w:rPr>
        <w:t>Dependency parsing</w:t>
      </w:r>
      <w:r w:rsidR="00B5487F">
        <w:rPr>
          <w:b/>
          <w:bCs/>
        </w:rPr>
        <w:t xml:space="preserve"> - Dep</w:t>
      </w:r>
      <w:r>
        <w:t>), Nhận diện thực thể có tên (</w:t>
      </w:r>
      <w:r w:rsidRPr="00031E8A">
        <w:rPr>
          <w:b/>
          <w:bCs/>
        </w:rPr>
        <w:t>Named-entity recognition</w:t>
      </w:r>
      <w:r w:rsidR="00B5487F">
        <w:rPr>
          <w:b/>
          <w:bCs/>
        </w:rPr>
        <w:t xml:space="preserve"> – NER</w:t>
      </w:r>
      <w:r>
        <w:t xml:space="preserve">) và Suy luận ngôn ngữ tự nhiên </w:t>
      </w:r>
      <w:r w:rsidRPr="00031E8A">
        <w:rPr>
          <w:b/>
          <w:bCs/>
        </w:rPr>
        <w:t>(Natural language inference</w:t>
      </w:r>
      <w:r w:rsidR="00B5487F">
        <w:rPr>
          <w:b/>
          <w:bCs/>
        </w:rPr>
        <w:t xml:space="preserve"> - NLI</w:t>
      </w:r>
      <w:r>
        <w:t>). Kiến trúc tổng quát và kết quả thực nghiệm của PhoBERT có thể được tìm thấy trong bài báo: “</w:t>
      </w:r>
      <w:r w:rsidRPr="00031E8A">
        <w:rPr>
          <w:b/>
          <w:bCs/>
        </w:rPr>
        <w:t>PhoBERT: Pre-trained language models for Vietnamese</w:t>
      </w:r>
      <w:r>
        <w:t>” là của nhóm nghiên cứu của Nguyễn Tuấn Anh và Nguyễn Quốc Đạt tại Viện Nghiên cứu Dữ liệu lớn VinAI Research, Việt Nam.</w:t>
      </w:r>
    </w:p>
    <w:p w14:paraId="3F5220D6" w14:textId="5006832E" w:rsidR="00B5487F" w:rsidRDefault="00B5487F" w:rsidP="00031E8A">
      <w:pPr>
        <w:pStyle w:val="Nidungvnbn"/>
      </w:pPr>
      <w:r>
        <w:t>Thông qua bài báo trên, có những điểm chú ý sau:</w:t>
      </w:r>
    </w:p>
    <w:p w14:paraId="5ACBB623" w14:textId="3FD08A09" w:rsidR="00B5487F" w:rsidRDefault="00B5487F" w:rsidP="00B5487F">
      <w:pPr>
        <w:pStyle w:val="Nidungvnbn"/>
        <w:numPr>
          <w:ilvl w:val="0"/>
          <w:numId w:val="58"/>
        </w:numPr>
      </w:pPr>
      <w:r>
        <w:t xml:space="preserve">Đây là một pre-trained được huấn luyện monolingual language, tức là chỉ huấn luyện dành riêng cho tiếng Việt. Việc huấn luyện dựa trên kiến trúc và </w:t>
      </w:r>
      <w:r w:rsidRPr="00FC51EE">
        <w:rPr>
          <w:b/>
          <w:bCs/>
        </w:rPr>
        <w:t>cách tiếp cận giống</w:t>
      </w:r>
      <w:r>
        <w:t xml:space="preserve"> </w:t>
      </w:r>
      <w:r w:rsidRPr="00FC51EE">
        <w:rPr>
          <w:b/>
          <w:bCs/>
        </w:rPr>
        <w:t>RoBERTa</w:t>
      </w:r>
      <w:r>
        <w:t xml:space="preserve"> của Facebook được Facebook giới thiệu giữa năm 2019. </w:t>
      </w:r>
    </w:p>
    <w:p w14:paraId="54173880" w14:textId="77777777" w:rsidR="00B5487F" w:rsidRDefault="00B5487F" w:rsidP="00B5487F">
      <w:pPr>
        <w:pStyle w:val="Nidungvnbn"/>
        <w:numPr>
          <w:ilvl w:val="0"/>
          <w:numId w:val="58"/>
        </w:numPr>
      </w:pPr>
      <w:r>
        <w:t>Tương tự như BERT, PhoBERT cũng có 2 phiên bản là "base" và "large" với 24 transformers block.</w:t>
      </w:r>
    </w:p>
    <w:p w14:paraId="19DF73E6" w14:textId="77777777" w:rsidR="00B5487F" w:rsidRDefault="00B5487F" w:rsidP="00B5487F">
      <w:pPr>
        <w:pStyle w:val="Nidungvnbn"/>
        <w:numPr>
          <w:ilvl w:val="0"/>
          <w:numId w:val="58"/>
        </w:numPr>
      </w:pPr>
      <w:r>
        <w:t>PhoBERT được train trên khoảng 20GB dữ liệu bao gồm khoảng 1GB Vietnamese Wikipedia corpus và 19GB còn lại lấy từ Vietnamese news corpus. Đây là một lượng dữ liệu khả ổn để train một mô hình như BERT.</w:t>
      </w:r>
    </w:p>
    <w:p w14:paraId="2C6DF986" w14:textId="77777777" w:rsidR="00B5487F" w:rsidRDefault="00B5487F" w:rsidP="00B5487F">
      <w:pPr>
        <w:pStyle w:val="Nidungvnbn"/>
        <w:numPr>
          <w:ilvl w:val="0"/>
          <w:numId w:val="58"/>
        </w:numPr>
      </w:pPr>
      <w:r>
        <w:t>PhoBERT sử dụng RDRSegmenter của VnCoreNLP để tách từ cho dữ liệu đầu vào trước khi qua BPE encoder.</w:t>
      </w:r>
    </w:p>
    <w:p w14:paraId="4415E8B3" w14:textId="120A61A6" w:rsidR="00B5487F" w:rsidRDefault="00B5487F" w:rsidP="00B5487F">
      <w:pPr>
        <w:pStyle w:val="Nidungvnbn"/>
        <w:numPr>
          <w:ilvl w:val="0"/>
          <w:numId w:val="58"/>
        </w:numPr>
      </w:pPr>
      <w:r>
        <w:t>Như đã nói ở trên, do tiếp cận theo tư tưởng của RoBERTa, PhoBERT chỉ sử dụng task Masked Language Model để train, bỏ đi task Next Sentence Prediction.</w:t>
      </w:r>
    </w:p>
    <w:p w14:paraId="1BF96400" w14:textId="4B455AAD" w:rsidR="00793E17" w:rsidRDefault="00793E17" w:rsidP="00793E17">
      <w:pPr>
        <w:pStyle w:val="Nidungvnbn"/>
        <w:numPr>
          <w:ilvl w:val="0"/>
          <w:numId w:val="58"/>
        </w:numPr>
      </w:pPr>
      <w:r w:rsidRPr="00793E17">
        <w:lastRenderedPageBreak/>
        <w:t>05/2020 là BERTweet: </w:t>
      </w:r>
      <w:hyperlink r:id="rId24" w:tgtFrame="_blank" w:history="1">
        <w:r w:rsidRPr="00793E17">
          <w:rPr>
            <w:rStyle w:val="Hyperlink"/>
            <w:color w:val="auto"/>
            <w:u w:val="none"/>
          </w:rPr>
          <w:t>A pre-trained language model for English Tweets</w:t>
        </w:r>
      </w:hyperlink>
      <w:r w:rsidRPr="00793E17">
        <w:t>, </w:t>
      </w:r>
      <w:r>
        <w:t xml:space="preserve">cùng 2 tác giả PhoBert. Khá là giống với PhoBert chỉ khác là dữ liệu train thôi. </w:t>
      </w:r>
    </w:p>
    <w:p w14:paraId="2B6D1649" w14:textId="6256FA72" w:rsidR="00793E17" w:rsidRDefault="00793E17" w:rsidP="00793E17">
      <w:pPr>
        <w:pStyle w:val="Nidungvnbn"/>
        <w:numPr>
          <w:ilvl w:val="0"/>
          <w:numId w:val="58"/>
        </w:numPr>
      </w:pPr>
      <w:r>
        <w:t xml:space="preserve">Các thư viên hỗ trợ để triển khai PhoBert: </w:t>
      </w:r>
    </w:p>
    <w:p w14:paraId="41B20E7E" w14:textId="6DA9ADE4" w:rsidR="00793E17" w:rsidRPr="00793E17" w:rsidRDefault="00793E17" w:rsidP="00FC51EE">
      <w:pPr>
        <w:pStyle w:val="Nidungvnbn"/>
        <w:numPr>
          <w:ilvl w:val="0"/>
          <w:numId w:val="61"/>
        </w:numPr>
      </w:pPr>
      <w:r>
        <w:t>f</w:t>
      </w:r>
      <w:r w:rsidRPr="00793E17">
        <w:t>airseq: Là project của Facebook chuyên hỗ trợ các nghiên cứu và dự án liên quan đến model seq2seq. Và giúp đơn giản hóa quá trình tiền xử lý dữ liệu, định nghĩa mô hình, huấn luyện mô hình và triển khai mô hình</w:t>
      </w:r>
    </w:p>
    <w:p w14:paraId="2440205A" w14:textId="273A3887" w:rsidR="00793E17" w:rsidRPr="00793E17" w:rsidRDefault="00793E17" w:rsidP="00FC51EE">
      <w:pPr>
        <w:pStyle w:val="Nidungvnbn"/>
        <w:numPr>
          <w:ilvl w:val="0"/>
          <w:numId w:val="61"/>
        </w:numPr>
      </w:pPr>
      <w:r w:rsidRPr="00793E17">
        <w:t>fastBPE: Là package hỗ trợ tokenize từ (word) thành các từ phụ (subwords) theo phương pháp mới nhất được áp dụng cho các pretrain model NLP hiện đại như BERT và các biến thể của BERT.</w:t>
      </w:r>
    </w:p>
    <w:p w14:paraId="4B25D4AB" w14:textId="77777777" w:rsidR="00793E17" w:rsidRPr="00793E17" w:rsidRDefault="00793E17" w:rsidP="00FC51EE">
      <w:pPr>
        <w:pStyle w:val="Nidungvnbn"/>
        <w:numPr>
          <w:ilvl w:val="0"/>
          <w:numId w:val="61"/>
        </w:numPr>
      </w:pPr>
      <w:r w:rsidRPr="00793E17">
        <w:t>vncorenlp: Là một package NLP trong Tiếng Việt, hỗ trợ tokenize và các tác vụ NLP khác.</w:t>
      </w:r>
    </w:p>
    <w:p w14:paraId="2DC2F5B8" w14:textId="1B463B06" w:rsidR="00793E17" w:rsidRDefault="00793E17" w:rsidP="00FC51EE">
      <w:pPr>
        <w:pStyle w:val="Nidungvnbn"/>
        <w:numPr>
          <w:ilvl w:val="0"/>
          <w:numId w:val="61"/>
        </w:numPr>
      </w:pPr>
      <w:r w:rsidRPr="00793E17">
        <w:t>transformers: Là một project của Huggingface hỗ trợ huấn luyện các model dựa trên kiến trúc transformer như BERT, GPT-2, RoBERTa, XLM, DistilBert, XLNet, T5, CTRL</w:t>
      </w:r>
      <w:r>
        <w:t>…</w:t>
      </w:r>
      <w:r w:rsidRPr="00793E17">
        <w:t xml:space="preserve"> phục vụ cho các tác vụ NLP trên cả nền tảng Pytorch và TensorFlow</w:t>
      </w:r>
      <w:r>
        <w:t>.</w:t>
      </w:r>
    </w:p>
    <w:p w14:paraId="13824C17" w14:textId="46720235" w:rsidR="00FC51EE" w:rsidRDefault="00FC51EE" w:rsidP="00FC51EE">
      <w:pPr>
        <w:pStyle w:val="Nidungvnbn"/>
        <w:numPr>
          <w:ilvl w:val="0"/>
          <w:numId w:val="60"/>
        </w:numPr>
      </w:pPr>
      <w:r>
        <w:t>Họ</w:t>
      </w:r>
      <w:r w:rsidRPr="00FC51EE">
        <w:t xml:space="preserve"> đã sử dụng kích thước lô (batch size) là 1024 trên 4 GPU V100, mỗi GPU có dung lượng 16GB, và tốc độ học tối đa (peak learning rate) là 0.0004 cho PhoBERT</w:t>
      </w:r>
      <w:r>
        <w:t xml:space="preserve"> </w:t>
      </w:r>
      <w:r w:rsidRPr="00FC51EE">
        <w:t>base. Đối với PhoBERT</w:t>
      </w:r>
      <w:r>
        <w:t xml:space="preserve"> </w:t>
      </w:r>
      <w:proofErr w:type="gramStart"/>
      <w:r w:rsidRPr="00FC51EE">
        <w:t xml:space="preserve">large, </w:t>
      </w:r>
      <w:r>
        <w:t xml:space="preserve"> họ</w:t>
      </w:r>
      <w:proofErr w:type="gramEnd"/>
      <w:r>
        <w:t xml:space="preserve"> </w:t>
      </w:r>
      <w:r w:rsidRPr="00FC51EE">
        <w:t>đã sử dụng kích thước lô là 512 và tốc độ học tối đa là 0.0002. Quá trình huấn luyện đã chạy trong 40 epoch, trong đó tốc độ học được điều chỉnh trong 2 epoch, tổng cộng khoảng 540K bước huấn luyện cho PhoBERTbase và 1.08M bước huấn luyện cho PhoBERT</w:t>
      </w:r>
      <w:r>
        <w:t xml:space="preserve"> </w:t>
      </w:r>
      <w:r w:rsidRPr="00FC51EE">
        <w:t>large. Chúng tôi đã huấn luyện trước PhoBERT</w:t>
      </w:r>
      <w:r>
        <w:t xml:space="preserve"> </w:t>
      </w:r>
      <w:r w:rsidRPr="00FC51EE">
        <w:t xml:space="preserve">base trong 3 tuần và </w:t>
      </w:r>
      <w:r>
        <w:t xml:space="preserve"> </w:t>
      </w:r>
      <w:r w:rsidRPr="00FC51EE">
        <w:t xml:space="preserve"> trong 5 tuần.</w:t>
      </w:r>
    </w:p>
    <w:p w14:paraId="7FB54749" w14:textId="08A3D5D1" w:rsidR="00FC51EE" w:rsidRDefault="00FC51EE" w:rsidP="00FC51EE">
      <w:pPr>
        <w:pStyle w:val="Nidungvnbn"/>
      </w:pPr>
      <w:r w:rsidRPr="00FC51EE">
        <w:rPr>
          <w:noProof/>
        </w:rPr>
        <w:lastRenderedPageBreak/>
        <w:drawing>
          <wp:inline distT="0" distB="0" distL="0" distR="0" wp14:anchorId="104E5A0B" wp14:editId="5E3E89E7">
            <wp:extent cx="5791835" cy="2386965"/>
            <wp:effectExtent l="0" t="0" r="0" b="0"/>
            <wp:docPr id="86668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2587" name=""/>
                    <pic:cNvPicPr/>
                  </pic:nvPicPr>
                  <pic:blipFill>
                    <a:blip r:embed="rId25"/>
                    <a:stretch>
                      <a:fillRect/>
                    </a:stretch>
                  </pic:blipFill>
                  <pic:spPr>
                    <a:xfrm>
                      <a:off x="0" y="0"/>
                      <a:ext cx="5791835" cy="2386965"/>
                    </a:xfrm>
                    <a:prstGeom prst="rect">
                      <a:avLst/>
                    </a:prstGeom>
                  </pic:spPr>
                </pic:pic>
              </a:graphicData>
            </a:graphic>
          </wp:inline>
        </w:drawing>
      </w:r>
    </w:p>
    <w:p w14:paraId="69D1F5D2" w14:textId="6B5A9312" w:rsidR="00FC51EE" w:rsidRDefault="00FC51EE" w:rsidP="00FC51EE">
      <w:pPr>
        <w:pStyle w:val="Nidungvnbn"/>
      </w:pPr>
      <w:r w:rsidRPr="00FC51EE">
        <w:rPr>
          <w:noProof/>
        </w:rPr>
        <w:drawing>
          <wp:inline distT="0" distB="0" distL="0" distR="0" wp14:anchorId="0CC8FEFF" wp14:editId="0EFA96F5">
            <wp:extent cx="5791835" cy="2735580"/>
            <wp:effectExtent l="0" t="0" r="0" b="7620"/>
            <wp:docPr id="1549130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0783" name="Picture 1" descr="A screenshot of a computer&#10;&#10;Description automatically generated"/>
                    <pic:cNvPicPr/>
                  </pic:nvPicPr>
                  <pic:blipFill>
                    <a:blip r:embed="rId26"/>
                    <a:stretch>
                      <a:fillRect/>
                    </a:stretch>
                  </pic:blipFill>
                  <pic:spPr>
                    <a:xfrm>
                      <a:off x="0" y="0"/>
                      <a:ext cx="5791835" cy="2735580"/>
                    </a:xfrm>
                    <a:prstGeom prst="rect">
                      <a:avLst/>
                    </a:prstGeom>
                  </pic:spPr>
                </pic:pic>
              </a:graphicData>
            </a:graphic>
          </wp:inline>
        </w:drawing>
      </w:r>
    </w:p>
    <w:p w14:paraId="1A820CEB" w14:textId="5DFC1D95" w:rsidR="00E91DE2" w:rsidRDefault="001F1CC0" w:rsidP="00E91DE2">
      <w:pPr>
        <w:pStyle w:val="Mc2"/>
      </w:pPr>
      <w:r>
        <w:t xml:space="preserve">2.4 Ưu và nhược điểm </w:t>
      </w:r>
    </w:p>
    <w:tbl>
      <w:tblPr>
        <w:tblStyle w:val="TableGrid"/>
        <w:tblW w:w="9535" w:type="dxa"/>
        <w:tblLook w:val="04A0" w:firstRow="1" w:lastRow="0" w:firstColumn="1" w:lastColumn="0" w:noHBand="0" w:noVBand="1"/>
      </w:tblPr>
      <w:tblGrid>
        <w:gridCol w:w="2020"/>
        <w:gridCol w:w="3735"/>
        <w:gridCol w:w="3780"/>
      </w:tblGrid>
      <w:tr w:rsidR="00E91DE2" w14:paraId="236B648E" w14:textId="77777777" w:rsidTr="00E91DE2">
        <w:tc>
          <w:tcPr>
            <w:tcW w:w="2020" w:type="dxa"/>
          </w:tcPr>
          <w:p w14:paraId="12E1DEE6" w14:textId="77777777" w:rsidR="00E91DE2" w:rsidRDefault="00E91DE2" w:rsidP="00E91DE2">
            <w:pPr>
              <w:pStyle w:val="Nidungvnbn"/>
              <w:jc w:val="center"/>
            </w:pPr>
          </w:p>
        </w:tc>
        <w:tc>
          <w:tcPr>
            <w:tcW w:w="3735" w:type="dxa"/>
          </w:tcPr>
          <w:p w14:paraId="7E30C736" w14:textId="1BF9C2BF" w:rsidR="00E91DE2" w:rsidRDefault="00E91DE2" w:rsidP="00E91DE2">
            <w:pPr>
              <w:pStyle w:val="Nidungvnbn"/>
              <w:jc w:val="center"/>
            </w:pPr>
            <w:r>
              <w:t>Ưu điểm</w:t>
            </w:r>
          </w:p>
        </w:tc>
        <w:tc>
          <w:tcPr>
            <w:tcW w:w="3780" w:type="dxa"/>
          </w:tcPr>
          <w:p w14:paraId="30576285" w14:textId="79309E88" w:rsidR="00E91DE2" w:rsidRDefault="00E91DE2" w:rsidP="00E91DE2">
            <w:pPr>
              <w:pStyle w:val="Nidungvnbn"/>
              <w:jc w:val="center"/>
            </w:pPr>
            <w:r>
              <w:t>Nhược điểm</w:t>
            </w:r>
          </w:p>
        </w:tc>
      </w:tr>
      <w:tr w:rsidR="00E91DE2" w14:paraId="2C98752A" w14:textId="77777777" w:rsidTr="00E91DE2">
        <w:tc>
          <w:tcPr>
            <w:tcW w:w="2020" w:type="dxa"/>
          </w:tcPr>
          <w:p w14:paraId="45CF34CE" w14:textId="77777777" w:rsidR="00E91DE2" w:rsidRDefault="00E91DE2" w:rsidP="00E91DE2">
            <w:pPr>
              <w:pStyle w:val="Nidungvnbn"/>
              <w:tabs>
                <w:tab w:val="center" w:pos="1262"/>
              </w:tabs>
              <w:jc w:val="left"/>
            </w:pPr>
            <w:r>
              <w:tab/>
            </w:r>
          </w:p>
          <w:p w14:paraId="09A0C1BA" w14:textId="77777777" w:rsidR="00E91DE2" w:rsidRDefault="00E91DE2" w:rsidP="00E91DE2">
            <w:pPr>
              <w:pStyle w:val="Nidungvnbn"/>
              <w:tabs>
                <w:tab w:val="center" w:pos="1262"/>
              </w:tabs>
              <w:jc w:val="left"/>
            </w:pPr>
          </w:p>
          <w:p w14:paraId="3E326CED" w14:textId="77777777" w:rsidR="00E91DE2" w:rsidRDefault="00E91DE2" w:rsidP="00E91DE2">
            <w:pPr>
              <w:pStyle w:val="Nidungvnbn"/>
              <w:tabs>
                <w:tab w:val="center" w:pos="1262"/>
              </w:tabs>
              <w:jc w:val="left"/>
            </w:pPr>
          </w:p>
          <w:p w14:paraId="49F7FF7C" w14:textId="77777777" w:rsidR="00E91DE2" w:rsidRDefault="00E91DE2" w:rsidP="00E91DE2">
            <w:pPr>
              <w:pStyle w:val="Nidungvnbn"/>
              <w:tabs>
                <w:tab w:val="center" w:pos="1262"/>
              </w:tabs>
              <w:jc w:val="left"/>
            </w:pPr>
          </w:p>
          <w:p w14:paraId="0B6F4892" w14:textId="77777777" w:rsidR="00E91DE2" w:rsidRDefault="00E91DE2" w:rsidP="00E91DE2">
            <w:pPr>
              <w:pStyle w:val="Nidungvnbn"/>
              <w:tabs>
                <w:tab w:val="center" w:pos="1262"/>
              </w:tabs>
              <w:jc w:val="left"/>
            </w:pPr>
          </w:p>
          <w:p w14:paraId="69FD6610" w14:textId="4A110EBD" w:rsidR="00E91DE2" w:rsidRDefault="00E91DE2" w:rsidP="00E91DE2">
            <w:pPr>
              <w:pStyle w:val="Nidungvnbn"/>
              <w:tabs>
                <w:tab w:val="center" w:pos="1262"/>
              </w:tabs>
              <w:jc w:val="left"/>
            </w:pPr>
            <w:r>
              <w:t>BERT</w:t>
            </w:r>
          </w:p>
        </w:tc>
        <w:tc>
          <w:tcPr>
            <w:tcW w:w="3735" w:type="dxa"/>
          </w:tcPr>
          <w:p w14:paraId="7D78BD0B" w14:textId="77777777" w:rsidR="00E91DE2" w:rsidRDefault="00E91DE2" w:rsidP="00E91DE2">
            <w:pPr>
              <w:pStyle w:val="Nidungvnbn"/>
              <w:ind w:firstLine="0"/>
              <w:jc w:val="left"/>
            </w:pPr>
            <w:r>
              <w:t>Hiệu suất cao trên nhiều tác vụ NLP nhờ kiến trúc Transformer hai chiều, có khả năng xử lý tốt ngữ cảnh.</w:t>
            </w:r>
          </w:p>
          <w:p w14:paraId="17F70563" w14:textId="2996138C" w:rsidR="00E91DE2" w:rsidRDefault="00E91DE2" w:rsidP="00E91DE2">
            <w:pPr>
              <w:pStyle w:val="Nidungvnbn"/>
              <w:ind w:firstLine="0"/>
              <w:jc w:val="left"/>
            </w:pPr>
            <w:r>
              <w:lastRenderedPageBreak/>
              <w:t>Được cộng đồng sử dụng rộng rãi, nhiều tài nguyên và công cụ hỗ trợ.</w:t>
            </w:r>
          </w:p>
          <w:p w14:paraId="394162C8" w14:textId="32934081" w:rsidR="00E91DE2" w:rsidRDefault="00E91DE2" w:rsidP="00E91DE2">
            <w:pPr>
              <w:pStyle w:val="Nidungvnbn"/>
              <w:ind w:firstLine="0"/>
              <w:jc w:val="left"/>
            </w:pPr>
            <w:r>
              <w:t xml:space="preserve">Có nhiều phiên bản tiền huấn luyện có sẵn, dễ dàng fine-tune cho các tác vụ cụ thể. </w:t>
            </w:r>
          </w:p>
        </w:tc>
        <w:tc>
          <w:tcPr>
            <w:tcW w:w="3780" w:type="dxa"/>
          </w:tcPr>
          <w:p w14:paraId="5272967A" w14:textId="77777777" w:rsidR="00E91DE2" w:rsidRDefault="00E91DE2" w:rsidP="00E91DE2">
            <w:pPr>
              <w:pStyle w:val="Nidungvnbn"/>
              <w:ind w:firstLine="0"/>
              <w:jc w:val="left"/>
            </w:pPr>
            <w:r>
              <w:lastRenderedPageBreak/>
              <w:t>Yêu cầu tài nguyên tính toán lớn, thời gian huấn luyện dài.</w:t>
            </w:r>
          </w:p>
          <w:p w14:paraId="55FD0A53" w14:textId="77777777" w:rsidR="00E91DE2" w:rsidRDefault="00E91DE2" w:rsidP="00E91DE2">
            <w:pPr>
              <w:pStyle w:val="Nidungvnbn"/>
              <w:ind w:firstLine="0"/>
              <w:jc w:val="left"/>
            </w:pPr>
            <w:r>
              <w:t>Hiệu suất có thể không tốt bằng các mô hình mới hơn như RoBERTa trong một số tác vụ.</w:t>
            </w:r>
          </w:p>
          <w:p w14:paraId="1C776CDF" w14:textId="7EEC2870" w:rsidR="00E91DE2" w:rsidRDefault="00E91DE2" w:rsidP="00E91DE2">
            <w:pPr>
              <w:pStyle w:val="Nidungvnbn"/>
              <w:ind w:firstLine="0"/>
              <w:jc w:val="left"/>
            </w:pPr>
            <w:r>
              <w:lastRenderedPageBreak/>
              <w:t>Có thể gặp khó khăn với ngữ cảnh dài và ngữ cảnh phức tạp.</w:t>
            </w:r>
          </w:p>
        </w:tc>
      </w:tr>
      <w:tr w:rsidR="00E91DE2" w14:paraId="52ECD8FB" w14:textId="77777777" w:rsidTr="00E91DE2">
        <w:tc>
          <w:tcPr>
            <w:tcW w:w="2020" w:type="dxa"/>
          </w:tcPr>
          <w:p w14:paraId="760FC484" w14:textId="77777777" w:rsidR="00E91DE2" w:rsidRDefault="00E91DE2" w:rsidP="00E91DE2">
            <w:pPr>
              <w:pStyle w:val="Nidungvnbn"/>
              <w:jc w:val="center"/>
            </w:pPr>
          </w:p>
          <w:p w14:paraId="62CF3E29" w14:textId="77777777" w:rsidR="00E91DE2" w:rsidRDefault="00E91DE2" w:rsidP="00E91DE2">
            <w:pPr>
              <w:pStyle w:val="Nidungvnbn"/>
              <w:jc w:val="center"/>
            </w:pPr>
          </w:p>
          <w:p w14:paraId="1C0FBD26" w14:textId="77777777" w:rsidR="00E91DE2" w:rsidRDefault="00E91DE2" w:rsidP="00E91DE2">
            <w:pPr>
              <w:pStyle w:val="Nidungvnbn"/>
              <w:jc w:val="center"/>
            </w:pPr>
          </w:p>
          <w:p w14:paraId="59A523EB" w14:textId="77777777" w:rsidR="00E91DE2" w:rsidRDefault="00E91DE2" w:rsidP="00E91DE2">
            <w:pPr>
              <w:pStyle w:val="Nidungvnbn"/>
              <w:jc w:val="center"/>
            </w:pPr>
          </w:p>
          <w:p w14:paraId="07B8FAFE" w14:textId="77777777" w:rsidR="00E91DE2" w:rsidRDefault="00E91DE2" w:rsidP="00E91DE2">
            <w:pPr>
              <w:pStyle w:val="Nidungvnbn"/>
              <w:jc w:val="center"/>
            </w:pPr>
          </w:p>
          <w:p w14:paraId="2C9CD573" w14:textId="77777777" w:rsidR="00E91DE2" w:rsidRDefault="00E91DE2" w:rsidP="00E91DE2">
            <w:pPr>
              <w:pStyle w:val="Nidungvnbn"/>
              <w:jc w:val="center"/>
            </w:pPr>
          </w:p>
          <w:p w14:paraId="6FD3910A" w14:textId="5E819779" w:rsidR="00E91DE2" w:rsidRDefault="00E91DE2" w:rsidP="00E91DE2">
            <w:pPr>
              <w:pStyle w:val="Nidungvnbn"/>
              <w:jc w:val="center"/>
            </w:pPr>
            <w:r>
              <w:t>RoBERTa</w:t>
            </w:r>
          </w:p>
        </w:tc>
        <w:tc>
          <w:tcPr>
            <w:tcW w:w="3735" w:type="dxa"/>
          </w:tcPr>
          <w:p w14:paraId="3915C4F2" w14:textId="77777777" w:rsidR="00E91DE2" w:rsidRDefault="00E91DE2" w:rsidP="00E91DE2">
            <w:pPr>
              <w:pStyle w:val="Nidungvnbn"/>
              <w:ind w:firstLine="0"/>
            </w:pPr>
            <w:r>
              <w:t>Cải tiến từ BERT với việc huấn luyện lâu hơn và trên lượng dữ liệu lớn hơn, không sử dụng nhiệm vụ NSP (Next Sentence Prediction), tối ưu hóa quá trình huấn luyện.</w:t>
            </w:r>
          </w:p>
          <w:p w14:paraId="18B1CEFF" w14:textId="77777777" w:rsidR="00E91DE2" w:rsidRDefault="00E91DE2" w:rsidP="00E91DE2">
            <w:pPr>
              <w:pStyle w:val="Nidungvnbn"/>
              <w:ind w:firstLine="0"/>
            </w:pPr>
            <w:r>
              <w:t>Hiệu suất vượt trội trên các tác vụ NLP, đặc biệt là khi so sánh với BERT.</w:t>
            </w:r>
          </w:p>
          <w:p w14:paraId="358FC87D" w14:textId="77777777" w:rsidR="00E91DE2" w:rsidRDefault="00E91DE2" w:rsidP="00E91DE2">
            <w:pPr>
              <w:pStyle w:val="Nidungvnbn"/>
              <w:ind w:firstLine="0"/>
            </w:pPr>
            <w:r>
              <w:t xml:space="preserve">Khả năng xử lý ngữ cảnh tốt hơn nhờ vào các cải tiến trong quy trình huấn luyện. </w:t>
            </w:r>
          </w:p>
          <w:p w14:paraId="22702319" w14:textId="0C8B5C5E" w:rsidR="00E91DE2" w:rsidRDefault="00E91DE2" w:rsidP="00E91DE2">
            <w:pPr>
              <w:pStyle w:val="Nidungvnbn"/>
              <w:ind w:firstLine="0"/>
            </w:pPr>
            <w:r>
              <w:t xml:space="preserve">Được train với data lớn hơn nên mô hình có khả năng tổng quát tốt hơn và đạt được kết quả cao. </w:t>
            </w:r>
          </w:p>
        </w:tc>
        <w:tc>
          <w:tcPr>
            <w:tcW w:w="3780" w:type="dxa"/>
          </w:tcPr>
          <w:p w14:paraId="0176B754" w14:textId="77777777" w:rsidR="00E91DE2" w:rsidRDefault="00E91DE2" w:rsidP="00E91DE2">
            <w:pPr>
              <w:pStyle w:val="Nidungvnbn"/>
              <w:ind w:firstLine="0"/>
              <w:jc w:val="left"/>
            </w:pPr>
            <w:r>
              <w:t>Yêu cầu tài nguyên tính toán lớn hơn BERT, thời gian huấn luyện dài hơn.</w:t>
            </w:r>
          </w:p>
          <w:p w14:paraId="7794960A" w14:textId="77777777" w:rsidR="00E91DE2" w:rsidRDefault="00E91DE2" w:rsidP="00E91DE2">
            <w:pPr>
              <w:pStyle w:val="Nidungvnbn"/>
              <w:ind w:firstLine="0"/>
              <w:jc w:val="left"/>
            </w:pPr>
            <w:r>
              <w:t>Sử dụng lượng dữ liệu và thời gian huấn luyện lớn, không phù hợp với những hệ thống có tài nguyên hạn chế.</w:t>
            </w:r>
          </w:p>
          <w:p w14:paraId="42FF304D" w14:textId="3F897419" w:rsidR="00E91DE2" w:rsidRDefault="00E91DE2" w:rsidP="00E91DE2">
            <w:pPr>
              <w:pStyle w:val="Nidungvnbn"/>
              <w:ind w:firstLine="0"/>
              <w:jc w:val="left"/>
            </w:pPr>
            <w:r>
              <w:t>Không sử dụng nhiệm vụ NSP, có thể là một nhược điểm trong một số tác vụ yêu cầu hiểu biết về quan hệ câu.</w:t>
            </w:r>
          </w:p>
        </w:tc>
      </w:tr>
      <w:tr w:rsidR="00E91DE2" w14:paraId="483FF7F9" w14:textId="77777777" w:rsidTr="00E91DE2">
        <w:tc>
          <w:tcPr>
            <w:tcW w:w="2020" w:type="dxa"/>
          </w:tcPr>
          <w:p w14:paraId="24CE5D04" w14:textId="77777777" w:rsidR="00E91DE2" w:rsidRDefault="00E91DE2" w:rsidP="00E91DE2">
            <w:pPr>
              <w:pStyle w:val="Nidungvnbn"/>
              <w:jc w:val="center"/>
            </w:pPr>
          </w:p>
          <w:p w14:paraId="0EFC9A9B" w14:textId="77777777" w:rsidR="00E91DE2" w:rsidRDefault="00E91DE2" w:rsidP="00E91DE2">
            <w:pPr>
              <w:pStyle w:val="Nidungvnbn"/>
              <w:jc w:val="center"/>
            </w:pPr>
          </w:p>
          <w:p w14:paraId="76303F62" w14:textId="77777777" w:rsidR="00E91DE2" w:rsidRDefault="00E91DE2" w:rsidP="00E91DE2">
            <w:pPr>
              <w:pStyle w:val="Nidungvnbn"/>
              <w:jc w:val="center"/>
            </w:pPr>
          </w:p>
          <w:p w14:paraId="7C4DD282" w14:textId="77777777" w:rsidR="00E91DE2" w:rsidRDefault="00E91DE2" w:rsidP="00E91DE2">
            <w:pPr>
              <w:pStyle w:val="Nidungvnbn"/>
              <w:jc w:val="center"/>
            </w:pPr>
          </w:p>
          <w:p w14:paraId="00EB9A55" w14:textId="77777777" w:rsidR="00E91DE2" w:rsidRDefault="00E91DE2" w:rsidP="00E91DE2">
            <w:pPr>
              <w:pStyle w:val="Nidungvnbn"/>
              <w:jc w:val="center"/>
            </w:pPr>
          </w:p>
          <w:p w14:paraId="634CFB4F" w14:textId="5091B578" w:rsidR="00E91DE2" w:rsidRDefault="00E91DE2" w:rsidP="00E91DE2">
            <w:pPr>
              <w:pStyle w:val="Nidungvnbn"/>
            </w:pPr>
            <w:r>
              <w:t>PhoBERT</w:t>
            </w:r>
          </w:p>
        </w:tc>
        <w:tc>
          <w:tcPr>
            <w:tcW w:w="3735" w:type="dxa"/>
          </w:tcPr>
          <w:p w14:paraId="58D0591B" w14:textId="77777777" w:rsidR="00E91DE2" w:rsidRDefault="00E91DE2" w:rsidP="00E91DE2">
            <w:pPr>
              <w:pStyle w:val="Nidungvnbn"/>
              <w:ind w:firstLine="0"/>
              <w:jc w:val="left"/>
            </w:pPr>
            <w:r>
              <w:t>Được huấn luyện đặc biệt cho tiếng Việt, đạt hiệu suất tốt hơn các mô hình đa ngữ như XLM-R trên các tác vụ NLP tiếng Việt.</w:t>
            </w:r>
          </w:p>
          <w:p w14:paraId="0173BC44" w14:textId="77777777" w:rsidR="00E91DE2" w:rsidRDefault="00E91DE2" w:rsidP="00E91DE2">
            <w:pPr>
              <w:pStyle w:val="Nidungvnbn"/>
              <w:ind w:firstLine="0"/>
              <w:jc w:val="left"/>
            </w:pPr>
            <w:r>
              <w:t xml:space="preserve">Công khai phát hành mô hình giúp thúc đẩy nghiên cứu và ứng </w:t>
            </w:r>
            <w:r>
              <w:lastRenderedPageBreak/>
              <w:t>dụng trong lĩnh vực NLP tiếng Việt.</w:t>
            </w:r>
          </w:p>
          <w:p w14:paraId="1B51F5A5" w14:textId="4B9E34FE" w:rsidR="00E91DE2" w:rsidRDefault="00E91DE2" w:rsidP="00E91DE2">
            <w:pPr>
              <w:pStyle w:val="Nidungvnbn"/>
              <w:ind w:firstLine="0"/>
              <w:jc w:val="left"/>
            </w:pPr>
            <w:r>
              <w:t>Được tối ưu hóa cho tiếng Việt, phù hợp với các yêu cầu ngôn ngữ đặc thù.</w:t>
            </w:r>
          </w:p>
        </w:tc>
        <w:tc>
          <w:tcPr>
            <w:tcW w:w="3780" w:type="dxa"/>
          </w:tcPr>
          <w:p w14:paraId="5A126329" w14:textId="77777777" w:rsidR="00E91DE2" w:rsidRDefault="00E91DE2" w:rsidP="00E91DE2">
            <w:pPr>
              <w:pStyle w:val="Nidungvnbn"/>
              <w:ind w:firstLine="0"/>
              <w:jc w:val="left"/>
            </w:pPr>
            <w:r>
              <w:lastRenderedPageBreak/>
              <w:t>Cần nhiều tài nguyên tính toán và thời gian huấn luyện dài, đặc biệt là với mô hình PhoBERTlarge.</w:t>
            </w:r>
          </w:p>
          <w:p w14:paraId="05379AA2" w14:textId="77777777" w:rsidR="00E91DE2" w:rsidRDefault="00E91DE2" w:rsidP="00E91DE2">
            <w:pPr>
              <w:pStyle w:val="Nidungvnbn"/>
              <w:ind w:firstLine="0"/>
              <w:jc w:val="left"/>
            </w:pPr>
            <w:r>
              <w:t>Chỉ tối ưu cho tiếng Việt, không sử dụng tốt cho các ngôn ngữ khác.</w:t>
            </w:r>
          </w:p>
          <w:p w14:paraId="02ABB559" w14:textId="77460264" w:rsidR="00E91DE2" w:rsidRDefault="00E91DE2" w:rsidP="00E91DE2">
            <w:pPr>
              <w:pStyle w:val="Nidungvnbn"/>
              <w:ind w:firstLine="0"/>
              <w:jc w:val="left"/>
            </w:pPr>
            <w:r>
              <w:lastRenderedPageBreak/>
              <w:t>Chưa được ứng dụng rộng rãi, ít tài nguyên và công cụ hỗ trợ hơn so với BERT và RoBERTa.</w:t>
            </w:r>
          </w:p>
          <w:p w14:paraId="32497CA8" w14:textId="16AE2B55" w:rsidR="00E91DE2" w:rsidRDefault="00E91DE2" w:rsidP="00E91DE2">
            <w:pPr>
              <w:pStyle w:val="Nidungvnbn"/>
              <w:jc w:val="center"/>
            </w:pPr>
          </w:p>
        </w:tc>
      </w:tr>
    </w:tbl>
    <w:p w14:paraId="38BC2C4A" w14:textId="53AFCE16" w:rsidR="00867C2D" w:rsidRPr="000F4672" w:rsidRDefault="00867C2D" w:rsidP="00E91DE2">
      <w:pPr>
        <w:spacing w:after="200" w:line="276" w:lineRule="auto"/>
        <w:jc w:val="center"/>
        <w:rPr>
          <w:b/>
          <w:sz w:val="32"/>
          <w:szCs w:val="32"/>
        </w:rPr>
      </w:pPr>
      <w:r w:rsidRPr="000F4672">
        <w:lastRenderedPageBreak/>
        <w:br w:type="page"/>
      </w:r>
    </w:p>
    <w:p w14:paraId="298B476E" w14:textId="77777777" w:rsidR="007E7FF7" w:rsidRPr="000F4672" w:rsidRDefault="007E7FF7" w:rsidP="00086204">
      <w:pPr>
        <w:pStyle w:val="Chng1"/>
      </w:pPr>
      <w:bookmarkStart w:id="17" w:name="_Toc168848641"/>
      <w:r w:rsidRPr="000F4672">
        <w:lastRenderedPageBreak/>
        <w:t>TÀI LIỆU THAM KHẢO</w:t>
      </w:r>
      <w:bookmarkEnd w:id="17"/>
    </w:p>
    <w:p w14:paraId="7B90B52D" w14:textId="6D9921EB" w:rsidR="00CF0875" w:rsidRDefault="007E2C67" w:rsidP="00CF0875">
      <w:pPr>
        <w:pStyle w:val="Nidungvnbn"/>
        <w:ind w:firstLine="0"/>
      </w:pPr>
      <w:r>
        <w:t xml:space="preserve">Vaswani, A., Shazeer, N., Parmar, N., &amp; Jones, J. (2017). Attention is All You Need. </w:t>
      </w:r>
      <w:r>
        <w:rPr>
          <w:rStyle w:val="Emphasis"/>
        </w:rPr>
        <w:t>arXiv</w:t>
      </w:r>
      <w:r w:rsidR="00CF0875">
        <w:rPr>
          <w:rStyle w:val="Emphasis"/>
        </w:rPr>
        <w:t>.</w:t>
      </w:r>
      <w:r>
        <w:rPr>
          <w:rStyle w:val="Emphasis"/>
        </w:rPr>
        <w:t xml:space="preserve"> preprint </w:t>
      </w:r>
      <w:r w:rsidRPr="00CF0875">
        <w:rPr>
          <w:rStyle w:val="Emphasis"/>
          <w:b/>
          <w:bCs/>
        </w:rPr>
        <w:t>arXiv:1706.03762</w:t>
      </w:r>
      <w:r>
        <w:t xml:space="preserve">. </w:t>
      </w:r>
    </w:p>
    <w:p w14:paraId="2BE0A5D1" w14:textId="77777777" w:rsidR="00CF0875" w:rsidRDefault="00CF0875" w:rsidP="00CF0875">
      <w:pPr>
        <w:pStyle w:val="Nidungvnbn"/>
        <w:ind w:firstLine="0"/>
      </w:pPr>
    </w:p>
    <w:p w14:paraId="1405D4CA" w14:textId="05C39DC5" w:rsidR="00CF0875" w:rsidRPr="00CF0875" w:rsidRDefault="00CF0875" w:rsidP="00CF0875">
      <w:pPr>
        <w:pStyle w:val="Nidungvnbn"/>
        <w:ind w:firstLine="0"/>
        <w:jc w:val="left"/>
      </w:pPr>
      <w:r w:rsidRPr="00CF0875">
        <w:t>Devlin, J., Chang, M.-W., Lee, K., &amp; Toutanova, K. (2018). BERT Pre-training of Deep Bidirectional Transformersfor Language Understanding. arXiv preprin</w:t>
      </w:r>
      <w:r>
        <w:t xml:space="preserve">t </w:t>
      </w:r>
      <w:r w:rsidRPr="00CF0875">
        <w:rPr>
          <w:b/>
          <w:bCs/>
          <w:i/>
          <w:iCs/>
        </w:rPr>
        <w:t>arXiv:1810.04805</w:t>
      </w:r>
      <w:r w:rsidRPr="00CF0875">
        <w:rPr>
          <w:i/>
          <w:iCs/>
        </w:rPr>
        <w:t>.</w:t>
      </w:r>
    </w:p>
    <w:p w14:paraId="4636DC16" w14:textId="77777777" w:rsidR="00CF0875" w:rsidRDefault="00CF0875" w:rsidP="00CF0875">
      <w:pPr>
        <w:pStyle w:val="Nidungvnbn"/>
        <w:ind w:firstLine="0"/>
      </w:pPr>
    </w:p>
    <w:p w14:paraId="7571EDD6" w14:textId="0329F460" w:rsidR="00CF0875" w:rsidRDefault="00CF0875" w:rsidP="00CF0875">
      <w:pPr>
        <w:pStyle w:val="Nidungvnbn"/>
        <w:ind w:firstLine="0"/>
        <w:rPr>
          <w:b/>
          <w:bCs/>
        </w:rPr>
      </w:pPr>
      <w:r>
        <w:t>Dat Q. Nguyen, Anh T. Nguyen</w:t>
      </w:r>
      <w:r w:rsidR="007E2C67">
        <w:t xml:space="preserve"> (2020). PhoBERT: Pre-trained language models for Vietnamese. </w:t>
      </w:r>
      <w:r w:rsidR="007E2C67">
        <w:rPr>
          <w:rStyle w:val="Emphasis"/>
        </w:rPr>
        <w:t xml:space="preserve">arXiv preprint </w:t>
      </w:r>
      <w:r w:rsidR="007E2C67" w:rsidRPr="00CF0875">
        <w:rPr>
          <w:rStyle w:val="Emphasis"/>
          <w:b/>
          <w:bCs/>
        </w:rPr>
        <w:t>arXiv:</w:t>
      </w:r>
      <w:r w:rsidRPr="00CF0875">
        <w:rPr>
          <w:b/>
          <w:bCs/>
        </w:rPr>
        <w:t xml:space="preserve"> 2003.00744</w:t>
      </w:r>
    </w:p>
    <w:p w14:paraId="19D07805" w14:textId="77777777" w:rsidR="00CF0875" w:rsidRDefault="00CF0875" w:rsidP="00CF0875">
      <w:pPr>
        <w:pStyle w:val="Nidungvnbn"/>
        <w:ind w:firstLine="0"/>
        <w:rPr>
          <w:b/>
          <w:bCs/>
        </w:rPr>
      </w:pPr>
    </w:p>
    <w:p w14:paraId="67F124E1" w14:textId="72F493CF" w:rsidR="00CF0875" w:rsidRDefault="00CF0875" w:rsidP="00CF0875">
      <w:pPr>
        <w:pStyle w:val="Nidungvnbn"/>
        <w:ind w:firstLine="0"/>
        <w:rPr>
          <w:szCs w:val="24"/>
        </w:rPr>
      </w:pPr>
      <w:r>
        <w:t xml:space="preserve">Yinhan Liu, Myle Ott, Naman Goyal, Jingfei Du, Mandar Joshi, Danqi Chen, Omer Levy, Mike Lewis, Luke Zettlemoyer, and Veselin Stoyanov (2019) RoBERTa: A Robustly Optimized BERT Pretraining Approach. arXiv preprint, </w:t>
      </w:r>
      <w:r w:rsidRPr="00CF0875">
        <w:rPr>
          <w:b/>
          <w:bCs/>
          <w:i/>
          <w:iCs/>
        </w:rPr>
        <w:t>arXiv:1907.11692</w:t>
      </w:r>
    </w:p>
    <w:p w14:paraId="2EBE15AB" w14:textId="77777777" w:rsidR="00CF0875" w:rsidRDefault="00CF0875" w:rsidP="00CF0875">
      <w:pPr>
        <w:pStyle w:val="z-TopofForm"/>
      </w:pPr>
      <w:r>
        <w:t>Top of Form</w:t>
      </w:r>
    </w:p>
    <w:p w14:paraId="0DF88BE9" w14:textId="4D51FC64" w:rsidR="007E2C67" w:rsidRDefault="007E2C67" w:rsidP="007E2C67">
      <w:pPr>
        <w:pStyle w:val="Nidungvnbn"/>
        <w:ind w:firstLine="0"/>
      </w:pPr>
    </w:p>
    <w:p w14:paraId="430E9642" w14:textId="77777777" w:rsidR="003E7C26" w:rsidRDefault="003E7C26" w:rsidP="00CB0A1B">
      <w:pPr>
        <w:spacing w:after="200" w:line="276" w:lineRule="auto"/>
        <w:jc w:val="center"/>
        <w:rPr>
          <w:sz w:val="26"/>
          <w:szCs w:val="26"/>
        </w:rPr>
      </w:pPr>
    </w:p>
    <w:p w14:paraId="7DF67C59" w14:textId="77777777" w:rsidR="003E7C26" w:rsidRDefault="003E7C26">
      <w:pPr>
        <w:spacing w:after="200" w:line="276" w:lineRule="auto"/>
        <w:rPr>
          <w:sz w:val="26"/>
          <w:szCs w:val="26"/>
        </w:rPr>
      </w:pPr>
    </w:p>
    <w:p w14:paraId="3784EC38" w14:textId="78434799" w:rsidR="002D4545" w:rsidRDefault="002D4545">
      <w:pPr>
        <w:spacing w:after="200" w:line="276" w:lineRule="auto"/>
        <w:rPr>
          <w:sz w:val="26"/>
          <w:szCs w:val="26"/>
        </w:rPr>
      </w:pPr>
      <w:r>
        <w:rPr>
          <w:sz w:val="26"/>
          <w:szCs w:val="26"/>
        </w:rPr>
        <w:br w:type="page"/>
      </w:r>
    </w:p>
    <w:p w14:paraId="481EAA9F" w14:textId="77777777" w:rsidR="003E7C26" w:rsidRPr="000F4672" w:rsidRDefault="003E7C26">
      <w:pPr>
        <w:spacing w:after="200" w:line="276" w:lineRule="auto"/>
        <w:rPr>
          <w:sz w:val="26"/>
          <w:szCs w:val="26"/>
        </w:rPr>
      </w:pPr>
    </w:p>
    <w:p w14:paraId="17607B9F" w14:textId="77777777" w:rsidR="007E7FF7" w:rsidRPr="000F4672" w:rsidRDefault="007E7FF7" w:rsidP="007E7FF7">
      <w:pPr>
        <w:tabs>
          <w:tab w:val="center" w:pos="6379"/>
        </w:tabs>
        <w:spacing w:after="200" w:line="276" w:lineRule="auto"/>
        <w:jc w:val="center"/>
        <w:rPr>
          <w:b/>
          <w:sz w:val="32"/>
          <w:szCs w:val="32"/>
        </w:rPr>
      </w:pPr>
      <w:r w:rsidRPr="000F4672">
        <w:rPr>
          <w:b/>
          <w:sz w:val="32"/>
          <w:szCs w:val="32"/>
        </w:rPr>
        <w:t>PHỤ LỤC</w:t>
      </w:r>
    </w:p>
    <w:p w14:paraId="6B733197" w14:textId="77777777" w:rsidR="00BB2B2A" w:rsidRPr="000F4672" w:rsidRDefault="00650D6A" w:rsidP="0064189C">
      <w:pPr>
        <w:pStyle w:val="Nidungvnbn"/>
        <w:rPr>
          <w:b/>
        </w:rPr>
      </w:pPr>
      <w:r w:rsidRPr="000F4672">
        <w:t xml:space="preserve">Phần này bao gồm những nội dung cần thiết nhằm minh họa hoặc hỗ trợ cho nội dung luận văn như số liệu, biểu mẫu, tranh ảnh. . . . nếu sử dụng những câu trả lời cho một </w:t>
      </w:r>
      <w:r w:rsidRPr="000F4672">
        <w:rPr>
          <w:i/>
        </w:rPr>
        <w:t>bảng câu hỏi thì bảng câu hỏi mẫu này phải được đưa vào phần Phụ lục ở dạng nguyên bản</w:t>
      </w:r>
      <w:r w:rsidRPr="000F4672">
        <w:t xml:space="preserve"> đã dùng để điều tra, thăm dò ý kiến; </w:t>
      </w:r>
      <w:r w:rsidRPr="000F4672">
        <w:rPr>
          <w:b/>
        </w:rPr>
        <w:t>không được tóm tắt hoặc sửa đổi</w:t>
      </w:r>
      <w:r w:rsidRPr="000F4672">
        <w:t>. Các tính toán mẫu trình bày tóm tắt trong các biểu mẫu cũng cần nêu trong Phụ lục của luận văn. Phụ lục không được dày hơn phần chính của luận văn</w:t>
      </w:r>
    </w:p>
    <w:sectPr w:rsidR="00BB2B2A" w:rsidRPr="000F4672" w:rsidSect="00DB7595">
      <w:headerReference w:type="default" r:id="rId27"/>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Tran Tin" w:date="2014-05-11T10:51:00Z" w:initials="TT">
    <w:p w14:paraId="4694AE96" w14:textId="77777777" w:rsidR="00291721" w:rsidRDefault="00291721">
      <w:pPr>
        <w:pStyle w:val="CommentText"/>
      </w:pPr>
      <w:r>
        <w:rPr>
          <w:rStyle w:val="CommentReference"/>
        </w:rPr>
        <w:annotationRef/>
      </w:r>
      <w:r>
        <w:t>Bold, font size 16</w:t>
      </w:r>
    </w:p>
  </w:comment>
  <w:comment w:id="8" w:author="Tran Tin" w:date="2014-05-12T20:08:00Z" w:initials="TT">
    <w:p w14:paraId="79FEAE70" w14:textId="77777777" w:rsidR="00CA1C39" w:rsidRPr="00DC2276" w:rsidRDefault="00CA1C39" w:rsidP="00CA1C39">
      <w:pPr>
        <w:pStyle w:val="Nidungvnbn"/>
        <w:rPr>
          <w:lang w:val="fr-FR"/>
        </w:rPr>
      </w:pPr>
      <w:r>
        <w:rPr>
          <w:rStyle w:val="CommentReference"/>
        </w:rPr>
        <w:annotationRef/>
      </w:r>
      <w:r w:rsidRPr="00DC2276">
        <w:rPr>
          <w:lang w:val="fr-FR"/>
        </w:rPr>
        <w:t>Danh mục các bảng, biểu, hình vẽ, đồ thị (nếu có).</w:t>
      </w:r>
    </w:p>
    <w:p w14:paraId="3A76EEC8" w14:textId="77777777" w:rsidR="00CA1C39" w:rsidRPr="00DC2276" w:rsidRDefault="00CA1C39">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94AE96" w15:done="0"/>
  <w15:commentEx w15:paraId="3A76E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94AE96" w16cid:durableId="7F77462B"/>
  <w16cid:commentId w16cid:paraId="3A76EEC8" w16cid:durableId="7A3B5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478B1" w14:textId="77777777" w:rsidR="00F239DD" w:rsidRDefault="00F239DD" w:rsidP="00453AB1">
      <w:r>
        <w:separator/>
      </w:r>
    </w:p>
  </w:endnote>
  <w:endnote w:type="continuationSeparator" w:id="0">
    <w:p w14:paraId="0F867620" w14:textId="77777777" w:rsidR="00F239DD" w:rsidRDefault="00F239D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E1B08" w14:textId="77777777" w:rsidR="00F239DD" w:rsidRDefault="00F239DD" w:rsidP="00453AB1">
      <w:r>
        <w:separator/>
      </w:r>
    </w:p>
  </w:footnote>
  <w:footnote w:type="continuationSeparator" w:id="0">
    <w:p w14:paraId="77A7581C" w14:textId="77777777" w:rsidR="00F239DD" w:rsidRDefault="00F239D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F440" w14:textId="77777777" w:rsidR="00B118C8" w:rsidRDefault="00B118C8">
    <w:pPr>
      <w:pStyle w:val="Header"/>
      <w:jc w:val="center"/>
    </w:pPr>
  </w:p>
  <w:p w14:paraId="57EDE74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24B4" w14:textId="77777777" w:rsidR="00994FBC" w:rsidRDefault="00994FBC">
    <w:pPr>
      <w:pStyle w:val="Header"/>
      <w:jc w:val="center"/>
    </w:pPr>
  </w:p>
  <w:p w14:paraId="2AF3F9AA" w14:textId="77777777" w:rsidR="00994FBC" w:rsidRDefault="00994F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226F5BBD"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51F312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94EFD"/>
    <w:multiLevelType w:val="hybridMultilevel"/>
    <w:tmpl w:val="0526DEE6"/>
    <w:lvl w:ilvl="0" w:tplc="19A04D64">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FF3A41"/>
    <w:multiLevelType w:val="hybridMultilevel"/>
    <w:tmpl w:val="8F147E4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70D283E"/>
    <w:multiLevelType w:val="hybridMultilevel"/>
    <w:tmpl w:val="3960A83E"/>
    <w:lvl w:ilvl="0" w:tplc="C7AEE344">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DE36482"/>
    <w:multiLevelType w:val="hybridMultilevel"/>
    <w:tmpl w:val="5254B2F0"/>
    <w:lvl w:ilvl="0" w:tplc="32BA80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6419D8"/>
    <w:multiLevelType w:val="hybridMultilevel"/>
    <w:tmpl w:val="38462AF6"/>
    <w:lvl w:ilvl="0" w:tplc="905211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68E6A8F"/>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C53420"/>
    <w:multiLevelType w:val="hybridMultilevel"/>
    <w:tmpl w:val="CB10B6EA"/>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63781D"/>
    <w:multiLevelType w:val="hybridMultilevel"/>
    <w:tmpl w:val="B9D6CD4A"/>
    <w:lvl w:ilvl="0" w:tplc="F1AA86B8">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DC30CD"/>
    <w:multiLevelType w:val="hybridMultilevel"/>
    <w:tmpl w:val="FFC8323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AA1456"/>
    <w:multiLevelType w:val="multilevel"/>
    <w:tmpl w:val="8A52ED72"/>
    <w:lvl w:ilvl="0">
      <w:numFmt w:val="bullet"/>
      <w:lvlText w:val="-"/>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1FF410A6"/>
    <w:multiLevelType w:val="hybridMultilevel"/>
    <w:tmpl w:val="E55CC19C"/>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39257BF5"/>
    <w:multiLevelType w:val="hybridMultilevel"/>
    <w:tmpl w:val="55AC02DE"/>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166627"/>
    <w:multiLevelType w:val="hybridMultilevel"/>
    <w:tmpl w:val="D47C304E"/>
    <w:lvl w:ilvl="0" w:tplc="89A4BFAC">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597D13"/>
    <w:multiLevelType w:val="hybridMultilevel"/>
    <w:tmpl w:val="3EA48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1E6642E"/>
    <w:multiLevelType w:val="hybridMultilevel"/>
    <w:tmpl w:val="CEDC51BE"/>
    <w:lvl w:ilvl="0" w:tplc="650C0DEE">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34"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37"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38" w15:restartNumberingAfterBreak="0">
    <w:nsid w:val="4B536E5A"/>
    <w:multiLevelType w:val="hybridMultilevel"/>
    <w:tmpl w:val="5D144164"/>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BE25D79"/>
    <w:multiLevelType w:val="multilevel"/>
    <w:tmpl w:val="78B8C1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2930815"/>
    <w:multiLevelType w:val="hybridMultilevel"/>
    <w:tmpl w:val="FF4CD3B6"/>
    <w:lvl w:ilvl="0" w:tplc="A4A6E38C">
      <w:start w:val="1"/>
      <w:numFmt w:val="bullet"/>
      <w:lvlText w:val=""/>
      <w:lvlJc w:val="left"/>
      <w:pPr>
        <w:ind w:left="1440" w:hanging="360"/>
      </w:pPr>
      <w:rPr>
        <w:rFonts w:ascii="Symbol" w:eastAsia="SimSun" w:hAnsi="Symbol"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7147454"/>
    <w:multiLevelType w:val="hybridMultilevel"/>
    <w:tmpl w:val="269EC33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574D6416"/>
    <w:multiLevelType w:val="hybridMultilevel"/>
    <w:tmpl w:val="B62C61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6"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B0A2A57"/>
    <w:multiLevelType w:val="multilevel"/>
    <w:tmpl w:val="F390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E15649C"/>
    <w:multiLevelType w:val="hybridMultilevel"/>
    <w:tmpl w:val="9F7868D0"/>
    <w:lvl w:ilvl="0" w:tplc="19A04D64">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718295E"/>
    <w:multiLevelType w:val="hybridMultilevel"/>
    <w:tmpl w:val="6A4E93C2"/>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5935C9"/>
    <w:multiLevelType w:val="multilevel"/>
    <w:tmpl w:val="48F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132802"/>
    <w:multiLevelType w:val="hybridMultilevel"/>
    <w:tmpl w:val="5EF8C2AA"/>
    <w:lvl w:ilvl="0" w:tplc="19A04D6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4038782">
    <w:abstractNumId w:val="15"/>
  </w:num>
  <w:num w:numId="2" w16cid:durableId="1100029288">
    <w:abstractNumId w:val="48"/>
  </w:num>
  <w:num w:numId="3" w16cid:durableId="1613978162">
    <w:abstractNumId w:val="52"/>
  </w:num>
  <w:num w:numId="4" w16cid:durableId="923874516">
    <w:abstractNumId w:val="38"/>
  </w:num>
  <w:num w:numId="5" w16cid:durableId="1757480917">
    <w:abstractNumId w:val="5"/>
  </w:num>
  <w:num w:numId="6" w16cid:durableId="283272970">
    <w:abstractNumId w:val="8"/>
  </w:num>
  <w:num w:numId="7" w16cid:durableId="1324049949">
    <w:abstractNumId w:val="28"/>
  </w:num>
  <w:num w:numId="8" w16cid:durableId="1432505212">
    <w:abstractNumId w:val="18"/>
  </w:num>
  <w:num w:numId="9" w16cid:durableId="717555447">
    <w:abstractNumId w:val="24"/>
  </w:num>
  <w:num w:numId="10" w16cid:durableId="874729240">
    <w:abstractNumId w:val="60"/>
  </w:num>
  <w:num w:numId="11" w16cid:durableId="853374431">
    <w:abstractNumId w:val="59"/>
  </w:num>
  <w:num w:numId="12" w16cid:durableId="1399866328">
    <w:abstractNumId w:val="55"/>
  </w:num>
  <w:num w:numId="13" w16cid:durableId="1169248817">
    <w:abstractNumId w:val="50"/>
  </w:num>
  <w:num w:numId="14" w16cid:durableId="761340426">
    <w:abstractNumId w:val="12"/>
  </w:num>
  <w:num w:numId="15" w16cid:durableId="2056394943">
    <w:abstractNumId w:val="33"/>
  </w:num>
  <w:num w:numId="16" w16cid:durableId="1963997128">
    <w:abstractNumId w:val="22"/>
  </w:num>
  <w:num w:numId="17" w16cid:durableId="1773545513">
    <w:abstractNumId w:val="37"/>
  </w:num>
  <w:num w:numId="18" w16cid:durableId="179047519">
    <w:abstractNumId w:val="34"/>
  </w:num>
  <w:num w:numId="19" w16cid:durableId="1273318819">
    <w:abstractNumId w:val="20"/>
  </w:num>
  <w:num w:numId="20" w16cid:durableId="832138137">
    <w:abstractNumId w:val="16"/>
  </w:num>
  <w:num w:numId="21" w16cid:durableId="370224436">
    <w:abstractNumId w:val="44"/>
  </w:num>
  <w:num w:numId="22" w16cid:durableId="299267869">
    <w:abstractNumId w:val="47"/>
  </w:num>
  <w:num w:numId="23" w16cid:durableId="368729452">
    <w:abstractNumId w:val="2"/>
  </w:num>
  <w:num w:numId="24" w16cid:durableId="1361786934">
    <w:abstractNumId w:val="21"/>
  </w:num>
  <w:num w:numId="25" w16cid:durableId="2024435027">
    <w:abstractNumId w:val="35"/>
  </w:num>
  <w:num w:numId="26" w16cid:durableId="505360977">
    <w:abstractNumId w:val="13"/>
  </w:num>
  <w:num w:numId="27" w16cid:durableId="203835692">
    <w:abstractNumId w:val="36"/>
  </w:num>
  <w:num w:numId="28" w16cid:durableId="1011446893">
    <w:abstractNumId w:val="45"/>
  </w:num>
  <w:num w:numId="29" w16cid:durableId="36587251">
    <w:abstractNumId w:val="25"/>
  </w:num>
  <w:num w:numId="30" w16cid:durableId="514811646">
    <w:abstractNumId w:val="54"/>
  </w:num>
  <w:num w:numId="31" w16cid:durableId="586421204">
    <w:abstractNumId w:val="41"/>
  </w:num>
  <w:num w:numId="32" w16cid:durableId="347294470">
    <w:abstractNumId w:val="46"/>
  </w:num>
  <w:num w:numId="33" w16cid:durableId="131867840">
    <w:abstractNumId w:val="4"/>
  </w:num>
  <w:num w:numId="34" w16cid:durableId="1831940525">
    <w:abstractNumId w:val="0"/>
  </w:num>
  <w:num w:numId="35" w16cid:durableId="1603950771">
    <w:abstractNumId w:val="31"/>
  </w:num>
  <w:num w:numId="36" w16cid:durableId="702946174">
    <w:abstractNumId w:val="32"/>
  </w:num>
  <w:num w:numId="37" w16cid:durableId="1577670367">
    <w:abstractNumId w:val="49"/>
  </w:num>
  <w:num w:numId="38" w16cid:durableId="1868983187">
    <w:abstractNumId w:val="23"/>
  </w:num>
  <w:num w:numId="39" w16cid:durableId="1186292603">
    <w:abstractNumId w:val="39"/>
  </w:num>
  <w:num w:numId="40" w16cid:durableId="858079546">
    <w:abstractNumId w:val="6"/>
  </w:num>
  <w:num w:numId="41" w16cid:durableId="443622670">
    <w:abstractNumId w:val="40"/>
  </w:num>
  <w:num w:numId="42" w16cid:durableId="818811651">
    <w:abstractNumId w:val="3"/>
  </w:num>
  <w:num w:numId="43" w16cid:durableId="684669650">
    <w:abstractNumId w:val="29"/>
  </w:num>
  <w:num w:numId="44" w16cid:durableId="1029797392">
    <w:abstractNumId w:val="58"/>
  </w:num>
  <w:num w:numId="45" w16cid:durableId="311715181">
    <w:abstractNumId w:val="27"/>
  </w:num>
  <w:num w:numId="46" w16cid:durableId="1772048485">
    <w:abstractNumId w:val="11"/>
  </w:num>
  <w:num w:numId="47" w16cid:durableId="20210291">
    <w:abstractNumId w:val="30"/>
  </w:num>
  <w:num w:numId="48" w16cid:durableId="163740422">
    <w:abstractNumId w:val="43"/>
  </w:num>
  <w:num w:numId="49" w16cid:durableId="109323187">
    <w:abstractNumId w:val="26"/>
  </w:num>
  <w:num w:numId="50" w16cid:durableId="1419403067">
    <w:abstractNumId w:val="51"/>
  </w:num>
  <w:num w:numId="51" w16cid:durableId="2045907134">
    <w:abstractNumId w:val="7"/>
  </w:num>
  <w:num w:numId="52" w16cid:durableId="1918318174">
    <w:abstractNumId w:val="57"/>
  </w:num>
  <w:num w:numId="53" w16cid:durableId="2026518745">
    <w:abstractNumId w:val="10"/>
  </w:num>
  <w:num w:numId="54" w16cid:durableId="1487044349">
    <w:abstractNumId w:val="56"/>
  </w:num>
  <w:num w:numId="55" w16cid:durableId="1928415420">
    <w:abstractNumId w:val="19"/>
  </w:num>
  <w:num w:numId="56" w16cid:durableId="1014503405">
    <w:abstractNumId w:val="9"/>
  </w:num>
  <w:num w:numId="57" w16cid:durableId="1409689887">
    <w:abstractNumId w:val="17"/>
  </w:num>
  <w:num w:numId="58" w16cid:durableId="196433133">
    <w:abstractNumId w:val="1"/>
  </w:num>
  <w:num w:numId="59" w16cid:durableId="387536650">
    <w:abstractNumId w:val="42"/>
  </w:num>
  <w:num w:numId="60" w16cid:durableId="69352106">
    <w:abstractNumId w:val="53"/>
  </w:num>
  <w:num w:numId="61" w16cid:durableId="1595433009">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BC"/>
    <w:rsid w:val="00000FCE"/>
    <w:rsid w:val="00013AED"/>
    <w:rsid w:val="000161AB"/>
    <w:rsid w:val="00017A73"/>
    <w:rsid w:val="00017F6B"/>
    <w:rsid w:val="00024496"/>
    <w:rsid w:val="00031E8A"/>
    <w:rsid w:val="000357A8"/>
    <w:rsid w:val="0004390E"/>
    <w:rsid w:val="00056689"/>
    <w:rsid w:val="0007362C"/>
    <w:rsid w:val="0008345A"/>
    <w:rsid w:val="00086204"/>
    <w:rsid w:val="000869D1"/>
    <w:rsid w:val="000B4AA7"/>
    <w:rsid w:val="000C2AB9"/>
    <w:rsid w:val="000D1404"/>
    <w:rsid w:val="000E5479"/>
    <w:rsid w:val="000F4672"/>
    <w:rsid w:val="000F7DC7"/>
    <w:rsid w:val="00100EFB"/>
    <w:rsid w:val="00110A95"/>
    <w:rsid w:val="001138A6"/>
    <w:rsid w:val="001140FC"/>
    <w:rsid w:val="00137133"/>
    <w:rsid w:val="00140BA2"/>
    <w:rsid w:val="00160824"/>
    <w:rsid w:val="00167B0F"/>
    <w:rsid w:val="00180374"/>
    <w:rsid w:val="001A0FE8"/>
    <w:rsid w:val="001A35DF"/>
    <w:rsid w:val="001A7EE4"/>
    <w:rsid w:val="001C1464"/>
    <w:rsid w:val="001C4E4D"/>
    <w:rsid w:val="001D6E74"/>
    <w:rsid w:val="001E6F59"/>
    <w:rsid w:val="001F1CC0"/>
    <w:rsid w:val="001F7216"/>
    <w:rsid w:val="00205439"/>
    <w:rsid w:val="00207DC2"/>
    <w:rsid w:val="00243FE9"/>
    <w:rsid w:val="0025015C"/>
    <w:rsid w:val="00252F26"/>
    <w:rsid w:val="00265B0C"/>
    <w:rsid w:val="00265EA2"/>
    <w:rsid w:val="00291721"/>
    <w:rsid w:val="002C3F0E"/>
    <w:rsid w:val="002C7D70"/>
    <w:rsid w:val="002D4545"/>
    <w:rsid w:val="002D4629"/>
    <w:rsid w:val="002D796D"/>
    <w:rsid w:val="002F2AA5"/>
    <w:rsid w:val="0030337B"/>
    <w:rsid w:val="003218FF"/>
    <w:rsid w:val="003B0E7A"/>
    <w:rsid w:val="003D0208"/>
    <w:rsid w:val="003D0C9F"/>
    <w:rsid w:val="003E7C26"/>
    <w:rsid w:val="003F15D6"/>
    <w:rsid w:val="003F3E20"/>
    <w:rsid w:val="0040606D"/>
    <w:rsid w:val="004115A1"/>
    <w:rsid w:val="00424B7B"/>
    <w:rsid w:val="00435183"/>
    <w:rsid w:val="00437D4D"/>
    <w:rsid w:val="0044601D"/>
    <w:rsid w:val="00453AB1"/>
    <w:rsid w:val="004A7C39"/>
    <w:rsid w:val="004C7082"/>
    <w:rsid w:val="004C7591"/>
    <w:rsid w:val="004E3C16"/>
    <w:rsid w:val="004F5F50"/>
    <w:rsid w:val="00543B61"/>
    <w:rsid w:val="00563CCF"/>
    <w:rsid w:val="005700C5"/>
    <w:rsid w:val="00572E3E"/>
    <w:rsid w:val="00583E70"/>
    <w:rsid w:val="00592E25"/>
    <w:rsid w:val="00593511"/>
    <w:rsid w:val="00594A25"/>
    <w:rsid w:val="005A5FCE"/>
    <w:rsid w:val="005B531F"/>
    <w:rsid w:val="005D5C20"/>
    <w:rsid w:val="005D7EC9"/>
    <w:rsid w:val="005E7E6F"/>
    <w:rsid w:val="005F0F35"/>
    <w:rsid w:val="005F0F85"/>
    <w:rsid w:val="005F3303"/>
    <w:rsid w:val="006260BF"/>
    <w:rsid w:val="0064189C"/>
    <w:rsid w:val="00650D6A"/>
    <w:rsid w:val="00663D39"/>
    <w:rsid w:val="00672A98"/>
    <w:rsid w:val="006754AF"/>
    <w:rsid w:val="00690A8B"/>
    <w:rsid w:val="006A612D"/>
    <w:rsid w:val="006A7F19"/>
    <w:rsid w:val="006E33FF"/>
    <w:rsid w:val="00701B3E"/>
    <w:rsid w:val="00720383"/>
    <w:rsid w:val="00737340"/>
    <w:rsid w:val="00747C1E"/>
    <w:rsid w:val="007805B6"/>
    <w:rsid w:val="00791EED"/>
    <w:rsid w:val="007939E9"/>
    <w:rsid w:val="00793E17"/>
    <w:rsid w:val="007A3369"/>
    <w:rsid w:val="007A4AC9"/>
    <w:rsid w:val="007B1A23"/>
    <w:rsid w:val="007B7FF5"/>
    <w:rsid w:val="007C464E"/>
    <w:rsid w:val="007D2787"/>
    <w:rsid w:val="007E2C67"/>
    <w:rsid w:val="007E6AB9"/>
    <w:rsid w:val="007E7FF7"/>
    <w:rsid w:val="008141BC"/>
    <w:rsid w:val="00815091"/>
    <w:rsid w:val="0082201C"/>
    <w:rsid w:val="00851BF4"/>
    <w:rsid w:val="00867C2D"/>
    <w:rsid w:val="00874510"/>
    <w:rsid w:val="00880D36"/>
    <w:rsid w:val="008A4759"/>
    <w:rsid w:val="008B1399"/>
    <w:rsid w:val="008C5273"/>
    <w:rsid w:val="008D792B"/>
    <w:rsid w:val="008E6453"/>
    <w:rsid w:val="009419F9"/>
    <w:rsid w:val="00942B81"/>
    <w:rsid w:val="00965529"/>
    <w:rsid w:val="00973059"/>
    <w:rsid w:val="00991850"/>
    <w:rsid w:val="00994FBC"/>
    <w:rsid w:val="009A09B4"/>
    <w:rsid w:val="009B5ECE"/>
    <w:rsid w:val="009B65B7"/>
    <w:rsid w:val="009E29D7"/>
    <w:rsid w:val="009F43A5"/>
    <w:rsid w:val="00A175BB"/>
    <w:rsid w:val="00A23510"/>
    <w:rsid w:val="00A25D5D"/>
    <w:rsid w:val="00A341A7"/>
    <w:rsid w:val="00A41BF2"/>
    <w:rsid w:val="00A65F17"/>
    <w:rsid w:val="00A66977"/>
    <w:rsid w:val="00A813E0"/>
    <w:rsid w:val="00AA2BCB"/>
    <w:rsid w:val="00AA4F86"/>
    <w:rsid w:val="00AE3CE6"/>
    <w:rsid w:val="00B01D48"/>
    <w:rsid w:val="00B118C8"/>
    <w:rsid w:val="00B13C85"/>
    <w:rsid w:val="00B229A9"/>
    <w:rsid w:val="00B27729"/>
    <w:rsid w:val="00B44617"/>
    <w:rsid w:val="00B5487F"/>
    <w:rsid w:val="00B62922"/>
    <w:rsid w:val="00B70A68"/>
    <w:rsid w:val="00B8489D"/>
    <w:rsid w:val="00B90727"/>
    <w:rsid w:val="00BB0195"/>
    <w:rsid w:val="00BB2B2A"/>
    <w:rsid w:val="00BC15EA"/>
    <w:rsid w:val="00BE117A"/>
    <w:rsid w:val="00C00DCC"/>
    <w:rsid w:val="00C07486"/>
    <w:rsid w:val="00C1414F"/>
    <w:rsid w:val="00C327A9"/>
    <w:rsid w:val="00C511A5"/>
    <w:rsid w:val="00C567CD"/>
    <w:rsid w:val="00C56904"/>
    <w:rsid w:val="00C65B16"/>
    <w:rsid w:val="00C70A1B"/>
    <w:rsid w:val="00C75086"/>
    <w:rsid w:val="00C906DF"/>
    <w:rsid w:val="00C954F6"/>
    <w:rsid w:val="00CA1C39"/>
    <w:rsid w:val="00CB0A1B"/>
    <w:rsid w:val="00CB1B64"/>
    <w:rsid w:val="00CB6CBE"/>
    <w:rsid w:val="00CB70D9"/>
    <w:rsid w:val="00CD13EC"/>
    <w:rsid w:val="00CE511E"/>
    <w:rsid w:val="00CE5555"/>
    <w:rsid w:val="00CF0875"/>
    <w:rsid w:val="00CF40DB"/>
    <w:rsid w:val="00D03BEA"/>
    <w:rsid w:val="00D1715D"/>
    <w:rsid w:val="00D20515"/>
    <w:rsid w:val="00D24149"/>
    <w:rsid w:val="00D34379"/>
    <w:rsid w:val="00D34D21"/>
    <w:rsid w:val="00D432D9"/>
    <w:rsid w:val="00D8253C"/>
    <w:rsid w:val="00D8387E"/>
    <w:rsid w:val="00DB7595"/>
    <w:rsid w:val="00DC00A3"/>
    <w:rsid w:val="00DC1128"/>
    <w:rsid w:val="00DC2276"/>
    <w:rsid w:val="00DC4C6B"/>
    <w:rsid w:val="00DD63E2"/>
    <w:rsid w:val="00DD74FD"/>
    <w:rsid w:val="00DE3F85"/>
    <w:rsid w:val="00DE5C97"/>
    <w:rsid w:val="00E03433"/>
    <w:rsid w:val="00E2460C"/>
    <w:rsid w:val="00E73E69"/>
    <w:rsid w:val="00E766EA"/>
    <w:rsid w:val="00E86EF8"/>
    <w:rsid w:val="00E903C3"/>
    <w:rsid w:val="00E91DE2"/>
    <w:rsid w:val="00E9461C"/>
    <w:rsid w:val="00E952C9"/>
    <w:rsid w:val="00EA2DF6"/>
    <w:rsid w:val="00EA37C7"/>
    <w:rsid w:val="00EA59F1"/>
    <w:rsid w:val="00EC32D1"/>
    <w:rsid w:val="00EC720B"/>
    <w:rsid w:val="00EF0317"/>
    <w:rsid w:val="00F04EFA"/>
    <w:rsid w:val="00F20FBB"/>
    <w:rsid w:val="00F239DD"/>
    <w:rsid w:val="00F40035"/>
    <w:rsid w:val="00F6183C"/>
    <w:rsid w:val="00F66CA1"/>
    <w:rsid w:val="00F75C46"/>
    <w:rsid w:val="00F8052B"/>
    <w:rsid w:val="00F83A26"/>
    <w:rsid w:val="00F87FBC"/>
    <w:rsid w:val="00F93A76"/>
    <w:rsid w:val="00FA0719"/>
    <w:rsid w:val="00FC51EE"/>
    <w:rsid w:val="00FF6021"/>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901F7EC"/>
  <w15:docId w15:val="{81F8DE7A-3AE7-4641-990C-924DAD19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DE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99"/>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 w:type="character" w:customStyle="1" w:styleId="katex-mathml">
    <w:name w:val="katex-mathml"/>
    <w:basedOn w:val="DefaultParagraphFont"/>
    <w:rsid w:val="00543B61"/>
  </w:style>
  <w:style w:type="character" w:customStyle="1" w:styleId="mord">
    <w:name w:val="mord"/>
    <w:basedOn w:val="DefaultParagraphFont"/>
    <w:rsid w:val="00543B61"/>
  </w:style>
  <w:style w:type="character" w:customStyle="1" w:styleId="mrel">
    <w:name w:val="mrel"/>
    <w:basedOn w:val="DefaultParagraphFont"/>
    <w:rsid w:val="00543B61"/>
  </w:style>
  <w:style w:type="character" w:customStyle="1" w:styleId="mopen">
    <w:name w:val="mopen"/>
    <w:basedOn w:val="DefaultParagraphFont"/>
    <w:rsid w:val="00543B61"/>
  </w:style>
  <w:style w:type="character" w:customStyle="1" w:styleId="mbin">
    <w:name w:val="mbin"/>
    <w:basedOn w:val="DefaultParagraphFont"/>
    <w:rsid w:val="00543B61"/>
  </w:style>
  <w:style w:type="character" w:customStyle="1" w:styleId="mclose">
    <w:name w:val="mclose"/>
    <w:basedOn w:val="DefaultParagraphFont"/>
    <w:rsid w:val="00543B61"/>
  </w:style>
  <w:style w:type="paragraph" w:styleId="z-TopofForm">
    <w:name w:val="HTML Top of Form"/>
    <w:basedOn w:val="Normal"/>
    <w:next w:val="Normal"/>
    <w:link w:val="z-TopofFormChar"/>
    <w:hidden/>
    <w:uiPriority w:val="99"/>
    <w:semiHidden/>
    <w:unhideWhenUsed/>
    <w:rsid w:val="00CF087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87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47533">
      <w:bodyDiv w:val="1"/>
      <w:marLeft w:val="0"/>
      <w:marRight w:val="0"/>
      <w:marTop w:val="0"/>
      <w:marBottom w:val="0"/>
      <w:divBdr>
        <w:top w:val="none" w:sz="0" w:space="0" w:color="auto"/>
        <w:left w:val="none" w:sz="0" w:space="0" w:color="auto"/>
        <w:bottom w:val="none" w:sz="0" w:space="0" w:color="auto"/>
        <w:right w:val="none" w:sz="0" w:space="0" w:color="auto"/>
      </w:divBdr>
      <w:divsChild>
        <w:div w:id="1981617563">
          <w:marLeft w:val="0"/>
          <w:marRight w:val="0"/>
          <w:marTop w:val="0"/>
          <w:marBottom w:val="0"/>
          <w:divBdr>
            <w:top w:val="none" w:sz="0" w:space="0" w:color="auto"/>
            <w:left w:val="none" w:sz="0" w:space="0" w:color="auto"/>
            <w:bottom w:val="none" w:sz="0" w:space="0" w:color="auto"/>
            <w:right w:val="none" w:sz="0" w:space="0" w:color="auto"/>
          </w:divBdr>
        </w:div>
        <w:div w:id="1775006821">
          <w:marLeft w:val="0"/>
          <w:marRight w:val="0"/>
          <w:marTop w:val="0"/>
          <w:marBottom w:val="0"/>
          <w:divBdr>
            <w:top w:val="none" w:sz="0" w:space="0" w:color="auto"/>
            <w:left w:val="none" w:sz="0" w:space="0" w:color="auto"/>
            <w:bottom w:val="none" w:sz="0" w:space="0" w:color="auto"/>
            <w:right w:val="none" w:sz="0" w:space="0" w:color="auto"/>
          </w:divBdr>
        </w:div>
      </w:divsChild>
    </w:div>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373504540">
      <w:bodyDiv w:val="1"/>
      <w:marLeft w:val="0"/>
      <w:marRight w:val="0"/>
      <w:marTop w:val="0"/>
      <w:marBottom w:val="0"/>
      <w:divBdr>
        <w:top w:val="none" w:sz="0" w:space="0" w:color="auto"/>
        <w:left w:val="none" w:sz="0" w:space="0" w:color="auto"/>
        <w:bottom w:val="none" w:sz="0" w:space="0" w:color="auto"/>
        <w:right w:val="none" w:sz="0" w:space="0" w:color="auto"/>
      </w:divBdr>
    </w:div>
    <w:div w:id="492768355">
      <w:bodyDiv w:val="1"/>
      <w:marLeft w:val="0"/>
      <w:marRight w:val="0"/>
      <w:marTop w:val="0"/>
      <w:marBottom w:val="0"/>
      <w:divBdr>
        <w:top w:val="none" w:sz="0" w:space="0" w:color="auto"/>
        <w:left w:val="none" w:sz="0" w:space="0" w:color="auto"/>
        <w:bottom w:val="none" w:sz="0" w:space="0" w:color="auto"/>
        <w:right w:val="none" w:sz="0" w:space="0" w:color="auto"/>
      </w:divBdr>
    </w:div>
    <w:div w:id="494150039">
      <w:bodyDiv w:val="1"/>
      <w:marLeft w:val="0"/>
      <w:marRight w:val="0"/>
      <w:marTop w:val="0"/>
      <w:marBottom w:val="0"/>
      <w:divBdr>
        <w:top w:val="none" w:sz="0" w:space="0" w:color="auto"/>
        <w:left w:val="none" w:sz="0" w:space="0" w:color="auto"/>
        <w:bottom w:val="none" w:sz="0" w:space="0" w:color="auto"/>
        <w:right w:val="none" w:sz="0" w:space="0" w:color="auto"/>
      </w:divBdr>
    </w:div>
    <w:div w:id="633173306">
      <w:bodyDiv w:val="1"/>
      <w:marLeft w:val="0"/>
      <w:marRight w:val="0"/>
      <w:marTop w:val="0"/>
      <w:marBottom w:val="0"/>
      <w:divBdr>
        <w:top w:val="none" w:sz="0" w:space="0" w:color="auto"/>
        <w:left w:val="none" w:sz="0" w:space="0" w:color="auto"/>
        <w:bottom w:val="none" w:sz="0" w:space="0" w:color="auto"/>
        <w:right w:val="none" w:sz="0" w:space="0" w:color="auto"/>
      </w:divBdr>
      <w:divsChild>
        <w:div w:id="2069181303">
          <w:marLeft w:val="0"/>
          <w:marRight w:val="0"/>
          <w:marTop w:val="0"/>
          <w:marBottom w:val="0"/>
          <w:divBdr>
            <w:top w:val="none" w:sz="0" w:space="0" w:color="auto"/>
            <w:left w:val="none" w:sz="0" w:space="0" w:color="auto"/>
            <w:bottom w:val="none" w:sz="0" w:space="0" w:color="auto"/>
            <w:right w:val="none" w:sz="0" w:space="0" w:color="auto"/>
          </w:divBdr>
        </w:div>
        <w:div w:id="1263075993">
          <w:marLeft w:val="0"/>
          <w:marRight w:val="0"/>
          <w:marTop w:val="0"/>
          <w:marBottom w:val="0"/>
          <w:divBdr>
            <w:top w:val="none" w:sz="0" w:space="0" w:color="auto"/>
            <w:left w:val="none" w:sz="0" w:space="0" w:color="auto"/>
            <w:bottom w:val="none" w:sz="0" w:space="0" w:color="auto"/>
            <w:right w:val="none" w:sz="0" w:space="0" w:color="auto"/>
          </w:divBdr>
        </w:div>
      </w:divsChild>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99078934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37176610">
      <w:bodyDiv w:val="1"/>
      <w:marLeft w:val="0"/>
      <w:marRight w:val="0"/>
      <w:marTop w:val="0"/>
      <w:marBottom w:val="0"/>
      <w:divBdr>
        <w:top w:val="none" w:sz="0" w:space="0" w:color="auto"/>
        <w:left w:val="none" w:sz="0" w:space="0" w:color="auto"/>
        <w:bottom w:val="none" w:sz="0" w:space="0" w:color="auto"/>
        <w:right w:val="none" w:sz="0" w:space="0" w:color="auto"/>
      </w:divBdr>
    </w:div>
    <w:div w:id="1795831644">
      <w:bodyDiv w:val="1"/>
      <w:marLeft w:val="0"/>
      <w:marRight w:val="0"/>
      <w:marTop w:val="0"/>
      <w:marBottom w:val="0"/>
      <w:divBdr>
        <w:top w:val="none" w:sz="0" w:space="0" w:color="auto"/>
        <w:left w:val="none" w:sz="0" w:space="0" w:color="auto"/>
        <w:bottom w:val="none" w:sz="0" w:space="0" w:color="auto"/>
        <w:right w:val="none" w:sz="0" w:space="0" w:color="auto"/>
      </w:divBdr>
    </w:div>
    <w:div w:id="1832286770">
      <w:bodyDiv w:val="1"/>
      <w:marLeft w:val="0"/>
      <w:marRight w:val="0"/>
      <w:marTop w:val="0"/>
      <w:marBottom w:val="0"/>
      <w:divBdr>
        <w:top w:val="none" w:sz="0" w:space="0" w:color="auto"/>
        <w:left w:val="none" w:sz="0" w:space="0" w:color="auto"/>
        <w:bottom w:val="none" w:sz="0" w:space="0" w:color="auto"/>
        <w:right w:val="none" w:sz="0" w:space="0" w:color="auto"/>
      </w:divBdr>
      <w:divsChild>
        <w:div w:id="1840611107">
          <w:marLeft w:val="0"/>
          <w:marRight w:val="0"/>
          <w:marTop w:val="0"/>
          <w:marBottom w:val="0"/>
          <w:divBdr>
            <w:top w:val="none" w:sz="0" w:space="0" w:color="auto"/>
            <w:left w:val="none" w:sz="0" w:space="0" w:color="auto"/>
            <w:bottom w:val="none" w:sz="0" w:space="0" w:color="auto"/>
            <w:right w:val="none" w:sz="0" w:space="0" w:color="auto"/>
          </w:divBdr>
        </w:div>
        <w:div w:id="808933408">
          <w:marLeft w:val="0"/>
          <w:marRight w:val="0"/>
          <w:marTop w:val="0"/>
          <w:marBottom w:val="0"/>
          <w:divBdr>
            <w:top w:val="none" w:sz="0" w:space="0" w:color="auto"/>
            <w:left w:val="none" w:sz="0" w:space="0" w:color="auto"/>
            <w:bottom w:val="none" w:sz="0" w:space="0" w:color="auto"/>
            <w:right w:val="none" w:sz="0" w:space="0" w:color="auto"/>
          </w:divBdr>
        </w:div>
      </w:divsChild>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 w:id="1952856814">
      <w:bodyDiv w:val="1"/>
      <w:marLeft w:val="0"/>
      <w:marRight w:val="0"/>
      <w:marTop w:val="0"/>
      <w:marBottom w:val="0"/>
      <w:divBdr>
        <w:top w:val="none" w:sz="0" w:space="0" w:color="auto"/>
        <w:left w:val="none" w:sz="0" w:space="0" w:color="auto"/>
        <w:bottom w:val="none" w:sz="0" w:space="0" w:color="auto"/>
        <w:right w:val="none" w:sz="0" w:space="0" w:color="auto"/>
      </w:divBdr>
    </w:div>
    <w:div w:id="2008819365">
      <w:bodyDiv w:val="1"/>
      <w:marLeft w:val="0"/>
      <w:marRight w:val="0"/>
      <w:marTop w:val="0"/>
      <w:marBottom w:val="0"/>
      <w:divBdr>
        <w:top w:val="none" w:sz="0" w:space="0" w:color="auto"/>
        <w:left w:val="none" w:sz="0" w:space="0" w:color="auto"/>
        <w:bottom w:val="none" w:sz="0" w:space="0" w:color="auto"/>
        <w:right w:val="none" w:sz="0" w:space="0" w:color="auto"/>
      </w:divBdr>
    </w:div>
    <w:div w:id="202770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github.com/VinAIResearch/BERTwee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7682</TotalTime>
  <Pages>24</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Snape</dc:creator>
  <cp:lastModifiedBy>Vu Hoang</cp:lastModifiedBy>
  <cp:revision>25</cp:revision>
  <dcterms:created xsi:type="dcterms:W3CDTF">2024-06-03T09:08:00Z</dcterms:created>
  <dcterms:modified xsi:type="dcterms:W3CDTF">2024-07-15T13:23:00Z</dcterms:modified>
</cp:coreProperties>
</file>