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9EDE" w14:textId="77777777" w:rsidR="003218FF" w:rsidRPr="000F4672" w:rsidRDefault="003218FF" w:rsidP="003218FF">
      <w:pPr>
        <w:suppressAutoHyphens/>
        <w:autoSpaceDE w:val="0"/>
        <w:autoSpaceDN w:val="0"/>
        <w:adjustRightInd w:val="0"/>
        <w:jc w:val="center"/>
        <w:rPr>
          <w:sz w:val="28"/>
          <w:szCs w:val="28"/>
          <w:lang w:val="en"/>
        </w:rPr>
      </w:pPr>
      <w:r w:rsidRPr="000F4672">
        <w:rPr>
          <w:bCs/>
          <w:sz w:val="28"/>
          <w:szCs w:val="28"/>
          <w:lang w:val="en"/>
        </w:rPr>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1BD678A7" w14:textId="77777777" w:rsidR="003218FF" w:rsidRPr="000F4672" w:rsidRDefault="003218FF" w:rsidP="003218FF">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0DDF5585" w14:textId="77777777" w:rsidR="003218FF" w:rsidRPr="000F4672" w:rsidRDefault="003218FF" w:rsidP="003218FF">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4BE0814B" w14:textId="77777777" w:rsidR="003218FF" w:rsidRPr="000F4672" w:rsidRDefault="003218FF" w:rsidP="003218FF">
      <w:pPr>
        <w:suppressAutoHyphens/>
        <w:autoSpaceDE w:val="0"/>
        <w:autoSpaceDN w:val="0"/>
        <w:adjustRightInd w:val="0"/>
        <w:ind w:firstLine="720"/>
        <w:jc w:val="center"/>
        <w:rPr>
          <w:lang w:val="en"/>
        </w:rPr>
      </w:pPr>
    </w:p>
    <w:p w14:paraId="7ECCFA00" w14:textId="77777777" w:rsidR="003218FF" w:rsidRPr="000F4672" w:rsidRDefault="003218FF" w:rsidP="003218FF">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3D425BDA" wp14:editId="35CA86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89FD773" w14:textId="77777777" w:rsidR="003218FF" w:rsidRPr="000F4672" w:rsidRDefault="003218FF" w:rsidP="003218FF">
      <w:pPr>
        <w:suppressAutoHyphens/>
        <w:autoSpaceDE w:val="0"/>
        <w:autoSpaceDN w:val="0"/>
        <w:adjustRightInd w:val="0"/>
        <w:ind w:firstLine="720"/>
        <w:rPr>
          <w:b/>
          <w:bCs/>
          <w:sz w:val="28"/>
          <w:szCs w:val="28"/>
          <w:lang w:val="en"/>
        </w:rPr>
      </w:pPr>
    </w:p>
    <w:p w14:paraId="47191D96" w14:textId="1C3CB844" w:rsidR="003218FF" w:rsidRPr="000F4672"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 xml:space="preserve">CUỐI KỲ </w:t>
      </w:r>
      <w:r w:rsidRPr="000F4672">
        <w:rPr>
          <w:b/>
          <w:bCs/>
          <w:sz w:val="32"/>
          <w:szCs w:val="32"/>
          <w:lang w:val="en"/>
        </w:rPr>
        <w:tab/>
      </w:r>
    </w:p>
    <w:p w14:paraId="2990CFEC" w14:textId="77777777" w:rsidR="003218FF" w:rsidRPr="000F4672" w:rsidRDefault="007E7FF7" w:rsidP="003218FF">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33854EB3" w14:textId="77777777" w:rsidR="003218FF" w:rsidRPr="000F4672" w:rsidRDefault="003218FF" w:rsidP="003218FF">
      <w:pPr>
        <w:suppressAutoHyphens/>
        <w:autoSpaceDE w:val="0"/>
        <w:autoSpaceDN w:val="0"/>
        <w:adjustRightInd w:val="0"/>
        <w:spacing w:line="360" w:lineRule="auto"/>
        <w:rPr>
          <w:b/>
          <w:bCs/>
          <w:lang w:val="en"/>
        </w:rPr>
      </w:pPr>
    </w:p>
    <w:p w14:paraId="1C290B30" w14:textId="48D0F1DE" w:rsidR="003218FF" w:rsidRPr="000F4672" w:rsidRDefault="00C24E12" w:rsidP="003218FF">
      <w:pPr>
        <w:suppressAutoHyphens/>
        <w:autoSpaceDE w:val="0"/>
        <w:autoSpaceDN w:val="0"/>
        <w:adjustRightInd w:val="0"/>
        <w:spacing w:line="360" w:lineRule="auto"/>
        <w:jc w:val="center"/>
        <w:rPr>
          <w:b/>
          <w:bCs/>
          <w:sz w:val="48"/>
          <w:szCs w:val="48"/>
          <w:lang w:val="en"/>
        </w:rPr>
      </w:pPr>
      <w:r>
        <w:rPr>
          <w:b/>
          <w:bCs/>
          <w:sz w:val="48"/>
          <w:szCs w:val="48"/>
          <w:lang w:val="en"/>
        </w:rPr>
        <w:t>HỌC MÁY</w:t>
      </w:r>
    </w:p>
    <w:p w14:paraId="6D9EE1F6" w14:textId="77777777" w:rsidR="003218FF" w:rsidRPr="000F4672" w:rsidRDefault="00291721" w:rsidP="003218FF">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4F9D0C" w14:textId="77777777" w:rsidR="003218FF" w:rsidRPr="000F4672" w:rsidRDefault="003218FF" w:rsidP="003218FF">
      <w:pPr>
        <w:suppressAutoHyphens/>
        <w:autoSpaceDE w:val="0"/>
        <w:autoSpaceDN w:val="0"/>
        <w:adjustRightInd w:val="0"/>
        <w:spacing w:line="360" w:lineRule="auto"/>
        <w:jc w:val="center"/>
        <w:rPr>
          <w:b/>
          <w:bCs/>
          <w:lang w:val="en"/>
        </w:rPr>
      </w:pPr>
    </w:p>
    <w:p w14:paraId="20488072" w14:textId="77777777" w:rsidR="003218FF" w:rsidRPr="000F4672" w:rsidRDefault="003218FF" w:rsidP="003218FF">
      <w:pPr>
        <w:suppressAutoHyphens/>
        <w:autoSpaceDE w:val="0"/>
        <w:autoSpaceDN w:val="0"/>
        <w:adjustRightInd w:val="0"/>
        <w:spacing w:line="360" w:lineRule="auto"/>
        <w:jc w:val="both"/>
        <w:rPr>
          <w:b/>
          <w:bCs/>
          <w:lang w:val="en"/>
        </w:rPr>
      </w:pPr>
    </w:p>
    <w:p w14:paraId="187459E7" w14:textId="77777777" w:rsidR="003218FF" w:rsidRPr="000F4672" w:rsidRDefault="00DB7595" w:rsidP="003218FF">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42A9BE25" w14:textId="77777777" w:rsidR="003218FF" w:rsidRPr="000F4672" w:rsidRDefault="003218FF" w:rsidP="003218FF">
      <w:pPr>
        <w:suppressAutoHyphens/>
        <w:autoSpaceDE w:val="0"/>
        <w:autoSpaceDN w:val="0"/>
        <w:adjustRightInd w:val="0"/>
        <w:spacing w:line="360" w:lineRule="auto"/>
        <w:jc w:val="both"/>
        <w:rPr>
          <w:b/>
          <w:bCs/>
          <w:lang w:val="en"/>
        </w:rPr>
      </w:pPr>
    </w:p>
    <w:p w14:paraId="04F0795F" w14:textId="77777777" w:rsidR="003218FF" w:rsidRPr="000F4672" w:rsidRDefault="003218FF" w:rsidP="003218FF">
      <w:pPr>
        <w:suppressAutoHyphens/>
        <w:autoSpaceDE w:val="0"/>
        <w:autoSpaceDN w:val="0"/>
        <w:adjustRightInd w:val="0"/>
        <w:spacing w:line="360" w:lineRule="auto"/>
        <w:jc w:val="both"/>
        <w:rPr>
          <w:b/>
          <w:bCs/>
          <w:lang w:val="en"/>
        </w:rPr>
      </w:pPr>
    </w:p>
    <w:p w14:paraId="186CE284" w14:textId="77777777" w:rsidR="003218FF" w:rsidRPr="000F4672" w:rsidRDefault="003218FF" w:rsidP="003218FF">
      <w:pPr>
        <w:suppressAutoHyphens/>
        <w:autoSpaceDE w:val="0"/>
        <w:autoSpaceDN w:val="0"/>
        <w:adjustRightInd w:val="0"/>
        <w:spacing w:line="360" w:lineRule="auto"/>
        <w:jc w:val="both"/>
        <w:rPr>
          <w:b/>
          <w:bCs/>
          <w:lang w:val="en"/>
        </w:rPr>
      </w:pPr>
    </w:p>
    <w:p w14:paraId="243AB3DA" w14:textId="4F453125" w:rsidR="003218FF" w:rsidRPr="000F4672" w:rsidRDefault="003218FF" w:rsidP="003218FF">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00994FBC" w:rsidRPr="000F4672">
        <w:rPr>
          <w:b/>
          <w:sz w:val="28"/>
          <w:szCs w:val="28"/>
        </w:rPr>
        <w:t>PGS.TS. LÊ ANH CƯỜNG</w:t>
      </w:r>
    </w:p>
    <w:p w14:paraId="6B6C898E" w14:textId="77777777" w:rsidR="00994FBC" w:rsidRPr="000F4672" w:rsidRDefault="003218FF"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00994FBC" w:rsidRPr="000F4672">
        <w:rPr>
          <w:b/>
          <w:bCs/>
          <w:sz w:val="28"/>
          <w:szCs w:val="28"/>
        </w:rPr>
        <w:t>HOÀNG ĐÌNH QUÝ VŨ</w:t>
      </w:r>
      <w:r w:rsidR="00DD74FD" w:rsidRPr="000F4672">
        <w:rPr>
          <w:b/>
          <w:bCs/>
          <w:sz w:val="28"/>
          <w:szCs w:val="28"/>
        </w:rPr>
        <w:t xml:space="preserve"> – </w:t>
      </w:r>
      <w:r w:rsidR="00994FBC" w:rsidRPr="000F4672">
        <w:rPr>
          <w:b/>
          <w:bCs/>
          <w:sz w:val="28"/>
          <w:szCs w:val="28"/>
        </w:rPr>
        <w:t>521H0517</w:t>
      </w:r>
    </w:p>
    <w:p w14:paraId="2F0E5E89" w14:textId="128B3EF1"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7E1FFF2F" w14:textId="7758BA51" w:rsidR="003218FF" w:rsidRPr="000F4672" w:rsidRDefault="003218FF" w:rsidP="00994FBC">
      <w:pPr>
        <w:suppressAutoHyphens/>
        <w:autoSpaceDE w:val="0"/>
        <w:autoSpaceDN w:val="0"/>
        <w:adjustRightInd w:val="0"/>
        <w:spacing w:line="360" w:lineRule="auto"/>
        <w:jc w:val="right"/>
        <w:rPr>
          <w:sz w:val="28"/>
          <w:szCs w:val="28"/>
        </w:rPr>
      </w:pPr>
      <w:r w:rsidRPr="000F4672">
        <w:rPr>
          <w:b/>
          <w:bCs/>
          <w:sz w:val="28"/>
          <w:szCs w:val="28"/>
          <w:lang w:val="vi-VN"/>
        </w:rPr>
        <w:t xml:space="preserve">    </w:t>
      </w:r>
    </w:p>
    <w:p w14:paraId="2C8D99BF" w14:textId="77777777" w:rsidR="003218FF" w:rsidRPr="000F4672" w:rsidRDefault="003218FF" w:rsidP="003218FF">
      <w:pPr>
        <w:suppressAutoHyphens/>
        <w:autoSpaceDE w:val="0"/>
        <w:autoSpaceDN w:val="0"/>
        <w:adjustRightInd w:val="0"/>
        <w:jc w:val="center"/>
        <w:rPr>
          <w:b/>
          <w:bCs/>
          <w:lang w:val="vi-VN"/>
        </w:rPr>
      </w:pPr>
    </w:p>
    <w:p w14:paraId="4F500EF9" w14:textId="77777777" w:rsidR="002D4629" w:rsidRPr="000F4672" w:rsidRDefault="002D4629" w:rsidP="003218FF">
      <w:pPr>
        <w:suppressAutoHyphens/>
        <w:autoSpaceDE w:val="0"/>
        <w:autoSpaceDN w:val="0"/>
        <w:adjustRightInd w:val="0"/>
        <w:jc w:val="center"/>
        <w:rPr>
          <w:b/>
          <w:bCs/>
          <w:lang w:val="vi-VN"/>
        </w:rPr>
      </w:pPr>
    </w:p>
    <w:p w14:paraId="4D5B5773" w14:textId="77777777" w:rsidR="002D4629" w:rsidRPr="000F4672" w:rsidRDefault="002D4629" w:rsidP="003218FF">
      <w:pPr>
        <w:suppressAutoHyphens/>
        <w:autoSpaceDE w:val="0"/>
        <w:autoSpaceDN w:val="0"/>
        <w:adjustRightInd w:val="0"/>
        <w:jc w:val="center"/>
        <w:rPr>
          <w:b/>
          <w:bCs/>
          <w:lang w:val="vi-VN"/>
        </w:rPr>
      </w:pPr>
    </w:p>
    <w:p w14:paraId="4436AD52" w14:textId="77777777" w:rsidR="002D4629" w:rsidRPr="000F4672" w:rsidRDefault="002D4629" w:rsidP="003218FF">
      <w:pPr>
        <w:suppressAutoHyphens/>
        <w:autoSpaceDE w:val="0"/>
        <w:autoSpaceDN w:val="0"/>
        <w:adjustRightInd w:val="0"/>
        <w:jc w:val="center"/>
        <w:rPr>
          <w:b/>
          <w:bCs/>
          <w:lang w:val="vi-VN"/>
        </w:rPr>
      </w:pPr>
    </w:p>
    <w:p w14:paraId="00A3F4C4" w14:textId="4F72C37F" w:rsidR="00B118C8" w:rsidRPr="000F4672" w:rsidRDefault="003218FF" w:rsidP="00291721">
      <w:pPr>
        <w:suppressAutoHyphens/>
        <w:autoSpaceDE w:val="0"/>
        <w:autoSpaceDN w:val="0"/>
        <w:adjustRightInd w:val="0"/>
        <w:jc w:val="center"/>
        <w:rPr>
          <w:b/>
          <w:bCs/>
          <w:iCs/>
          <w:sz w:val="28"/>
          <w:szCs w:val="28"/>
        </w:rPr>
        <w:sectPr w:rsidR="00B118C8" w:rsidRPr="000F4672" w:rsidSect="005D5C20">
          <w:headerReference w:type="default" r:id="rId9"/>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00994FBC" w:rsidRPr="000F4672">
        <w:rPr>
          <w:b/>
          <w:bCs/>
          <w:iCs/>
          <w:sz w:val="28"/>
          <w:szCs w:val="28"/>
        </w:rPr>
        <w:t>024</w:t>
      </w:r>
    </w:p>
    <w:p w14:paraId="770387A3" w14:textId="77777777" w:rsidR="00994FBC" w:rsidRPr="000F4672" w:rsidRDefault="00994FBC" w:rsidP="00994FBC">
      <w:pPr>
        <w:suppressAutoHyphens/>
        <w:autoSpaceDE w:val="0"/>
        <w:autoSpaceDN w:val="0"/>
        <w:adjustRightInd w:val="0"/>
        <w:jc w:val="center"/>
        <w:rPr>
          <w:sz w:val="28"/>
          <w:szCs w:val="28"/>
          <w:lang w:val="en"/>
        </w:rPr>
      </w:pPr>
      <w:r w:rsidRPr="000F4672">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0F4672">
            <w:rPr>
              <w:bCs/>
              <w:sz w:val="28"/>
              <w:szCs w:val="28"/>
              <w:lang w:val="en"/>
            </w:rPr>
            <w:t>NAM</w:t>
          </w:r>
        </w:smartTag>
      </w:smartTag>
      <w:r w:rsidRPr="000F4672">
        <w:rPr>
          <w:b/>
          <w:bCs/>
          <w:sz w:val="28"/>
          <w:szCs w:val="28"/>
          <w:lang w:val="en"/>
        </w:rPr>
        <w:t xml:space="preserve"> </w:t>
      </w:r>
    </w:p>
    <w:p w14:paraId="5D776529" w14:textId="77777777" w:rsidR="00994FBC" w:rsidRPr="000F4672" w:rsidRDefault="00994FBC" w:rsidP="00994FBC">
      <w:pPr>
        <w:suppressAutoHyphens/>
        <w:autoSpaceDE w:val="0"/>
        <w:autoSpaceDN w:val="0"/>
        <w:adjustRightInd w:val="0"/>
        <w:jc w:val="center"/>
        <w:rPr>
          <w:sz w:val="28"/>
          <w:szCs w:val="28"/>
        </w:rPr>
      </w:pPr>
      <w:r w:rsidRPr="000F4672">
        <w:rPr>
          <w:b/>
          <w:bCs/>
          <w:sz w:val="28"/>
          <w:szCs w:val="28"/>
          <w:lang w:val="en"/>
        </w:rPr>
        <w:t>TR</w:t>
      </w:r>
      <w:r w:rsidRPr="000F4672">
        <w:rPr>
          <w:b/>
          <w:bCs/>
          <w:sz w:val="28"/>
          <w:szCs w:val="28"/>
          <w:lang w:val="vi-VN"/>
        </w:rPr>
        <w:t>ƯỜNG ĐẠI HỌC TÔN ĐỨC THẮNG</w:t>
      </w:r>
      <w:r w:rsidRPr="000F4672">
        <w:rPr>
          <w:sz w:val="28"/>
          <w:szCs w:val="28"/>
          <w:lang w:val="vi-VN"/>
        </w:rPr>
        <w:t xml:space="preserve"> </w:t>
      </w:r>
    </w:p>
    <w:p w14:paraId="4870B3EE" w14:textId="77777777" w:rsidR="00994FBC" w:rsidRPr="000F4672" w:rsidRDefault="00994FBC" w:rsidP="00994FBC">
      <w:pPr>
        <w:suppressAutoHyphens/>
        <w:autoSpaceDE w:val="0"/>
        <w:autoSpaceDN w:val="0"/>
        <w:adjustRightInd w:val="0"/>
        <w:jc w:val="center"/>
        <w:rPr>
          <w:sz w:val="28"/>
          <w:szCs w:val="28"/>
          <w:lang w:val="en"/>
        </w:rPr>
      </w:pPr>
      <w:r w:rsidRPr="000F4672">
        <w:rPr>
          <w:b/>
          <w:bCs/>
          <w:sz w:val="28"/>
          <w:szCs w:val="28"/>
          <w:lang w:val="en"/>
        </w:rPr>
        <w:t xml:space="preserve">KHOA CÔNG NGHỆ THÔNG TIN </w:t>
      </w:r>
    </w:p>
    <w:p w14:paraId="26B389BA" w14:textId="77777777" w:rsidR="00994FBC" w:rsidRPr="000F4672" w:rsidRDefault="00994FBC" w:rsidP="00994FBC">
      <w:pPr>
        <w:suppressAutoHyphens/>
        <w:autoSpaceDE w:val="0"/>
        <w:autoSpaceDN w:val="0"/>
        <w:adjustRightInd w:val="0"/>
        <w:ind w:firstLine="720"/>
        <w:jc w:val="center"/>
        <w:rPr>
          <w:lang w:val="en"/>
        </w:rPr>
      </w:pPr>
    </w:p>
    <w:p w14:paraId="50B77D5C" w14:textId="77777777" w:rsidR="00994FBC" w:rsidRPr="000F4672" w:rsidRDefault="00994FBC" w:rsidP="00994FBC">
      <w:pPr>
        <w:suppressAutoHyphens/>
        <w:autoSpaceDE w:val="0"/>
        <w:autoSpaceDN w:val="0"/>
        <w:adjustRightInd w:val="0"/>
        <w:ind w:firstLine="720"/>
        <w:jc w:val="center"/>
        <w:rPr>
          <w:b/>
          <w:bCs/>
          <w:sz w:val="28"/>
          <w:szCs w:val="28"/>
          <w:lang w:val="en"/>
        </w:rPr>
      </w:pPr>
      <w:r w:rsidRPr="000F4672">
        <w:rPr>
          <w:noProof/>
          <w:sz w:val="22"/>
          <w:szCs w:val="22"/>
        </w:rPr>
        <w:drawing>
          <wp:inline distT="0" distB="0" distL="0" distR="0" wp14:anchorId="61E7C680" wp14:editId="2AD8E6B2">
            <wp:extent cx="790575" cy="742950"/>
            <wp:effectExtent l="0" t="0" r="9525" b="0"/>
            <wp:docPr id="1407135950" name="Picture 1407135950"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35950" name="Picture 1407135950" descr="A red and blu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A5115A1" w14:textId="77777777" w:rsidR="00994FBC" w:rsidRPr="000F4672" w:rsidRDefault="00994FBC" w:rsidP="00994FBC">
      <w:pPr>
        <w:suppressAutoHyphens/>
        <w:autoSpaceDE w:val="0"/>
        <w:autoSpaceDN w:val="0"/>
        <w:adjustRightInd w:val="0"/>
        <w:ind w:firstLine="720"/>
        <w:rPr>
          <w:b/>
          <w:bCs/>
          <w:sz w:val="28"/>
          <w:szCs w:val="28"/>
          <w:lang w:val="en"/>
        </w:rPr>
      </w:pPr>
    </w:p>
    <w:p w14:paraId="03B787DA" w14:textId="04FF5B7B" w:rsidR="00994FBC" w:rsidRPr="000F4672" w:rsidRDefault="00994FBC" w:rsidP="00994FBC">
      <w:pPr>
        <w:tabs>
          <w:tab w:val="center" w:pos="4920"/>
          <w:tab w:val="right" w:pos="9121"/>
        </w:tabs>
        <w:suppressAutoHyphens/>
        <w:autoSpaceDE w:val="0"/>
        <w:autoSpaceDN w:val="0"/>
        <w:adjustRightInd w:val="0"/>
        <w:spacing w:line="360" w:lineRule="auto"/>
        <w:ind w:firstLine="720"/>
        <w:rPr>
          <w:b/>
          <w:bCs/>
          <w:sz w:val="32"/>
          <w:szCs w:val="32"/>
          <w:lang w:val="en"/>
        </w:rPr>
      </w:pPr>
      <w:r w:rsidRPr="000F4672">
        <w:rPr>
          <w:b/>
          <w:bCs/>
          <w:sz w:val="32"/>
          <w:szCs w:val="32"/>
          <w:lang w:val="en"/>
        </w:rPr>
        <w:tab/>
      </w:r>
      <w:r w:rsidR="00EA37C7">
        <w:rPr>
          <w:b/>
          <w:bCs/>
          <w:sz w:val="32"/>
          <w:szCs w:val="32"/>
          <w:lang w:val="en"/>
        </w:rPr>
        <w:t>CUỐI KỲ</w:t>
      </w:r>
      <w:r w:rsidRPr="000F4672">
        <w:rPr>
          <w:b/>
          <w:bCs/>
          <w:sz w:val="32"/>
          <w:szCs w:val="32"/>
          <w:lang w:val="en"/>
        </w:rPr>
        <w:tab/>
      </w:r>
    </w:p>
    <w:p w14:paraId="32E358D0" w14:textId="77777777" w:rsidR="00994FBC" w:rsidRPr="000F4672" w:rsidRDefault="00994FBC" w:rsidP="00994FBC">
      <w:pPr>
        <w:suppressAutoHyphens/>
        <w:autoSpaceDE w:val="0"/>
        <w:autoSpaceDN w:val="0"/>
        <w:adjustRightInd w:val="0"/>
        <w:spacing w:line="360" w:lineRule="auto"/>
        <w:ind w:firstLine="720"/>
        <w:jc w:val="center"/>
        <w:rPr>
          <w:b/>
          <w:bCs/>
          <w:sz w:val="32"/>
          <w:szCs w:val="32"/>
          <w:lang w:val="en"/>
        </w:rPr>
      </w:pPr>
      <w:r w:rsidRPr="000F4672">
        <w:rPr>
          <w:b/>
          <w:bCs/>
          <w:sz w:val="32"/>
          <w:szCs w:val="32"/>
          <w:lang w:val="en"/>
        </w:rPr>
        <w:t xml:space="preserve"> </w:t>
      </w:r>
    </w:p>
    <w:p w14:paraId="56D2FA41" w14:textId="77777777" w:rsidR="00994FBC" w:rsidRPr="000F4672" w:rsidRDefault="00994FBC" w:rsidP="00994FBC">
      <w:pPr>
        <w:suppressAutoHyphens/>
        <w:autoSpaceDE w:val="0"/>
        <w:autoSpaceDN w:val="0"/>
        <w:adjustRightInd w:val="0"/>
        <w:spacing w:line="360" w:lineRule="auto"/>
        <w:rPr>
          <w:b/>
          <w:bCs/>
          <w:lang w:val="en"/>
        </w:rPr>
      </w:pPr>
    </w:p>
    <w:p w14:paraId="76D76F85" w14:textId="352BCCF1" w:rsidR="00994FBC" w:rsidRPr="000F4672" w:rsidRDefault="00C24E12" w:rsidP="00994FBC">
      <w:pPr>
        <w:suppressAutoHyphens/>
        <w:autoSpaceDE w:val="0"/>
        <w:autoSpaceDN w:val="0"/>
        <w:adjustRightInd w:val="0"/>
        <w:spacing w:line="360" w:lineRule="auto"/>
        <w:jc w:val="center"/>
        <w:rPr>
          <w:b/>
          <w:bCs/>
          <w:sz w:val="48"/>
          <w:szCs w:val="48"/>
          <w:lang w:val="en"/>
        </w:rPr>
      </w:pPr>
      <w:r>
        <w:rPr>
          <w:b/>
          <w:bCs/>
          <w:sz w:val="48"/>
          <w:szCs w:val="48"/>
          <w:lang w:val="en"/>
        </w:rPr>
        <w:t>HỌC MÁY</w:t>
      </w:r>
    </w:p>
    <w:p w14:paraId="41DE2E56" w14:textId="77777777" w:rsidR="00994FBC" w:rsidRPr="000F4672" w:rsidRDefault="00994FBC" w:rsidP="00994FBC">
      <w:pPr>
        <w:suppressAutoHyphens/>
        <w:autoSpaceDE w:val="0"/>
        <w:autoSpaceDN w:val="0"/>
        <w:adjustRightInd w:val="0"/>
        <w:spacing w:line="360" w:lineRule="auto"/>
        <w:ind w:firstLine="720"/>
        <w:jc w:val="center"/>
        <w:rPr>
          <w:sz w:val="28"/>
          <w:szCs w:val="28"/>
          <w:lang w:val="en"/>
        </w:rPr>
      </w:pPr>
      <w:r w:rsidRPr="000F4672">
        <w:rPr>
          <w:sz w:val="28"/>
          <w:szCs w:val="28"/>
          <w:lang w:val="en"/>
        </w:rPr>
        <w:t xml:space="preserve"> </w:t>
      </w:r>
    </w:p>
    <w:p w14:paraId="03A47E2D" w14:textId="77777777" w:rsidR="00994FBC" w:rsidRPr="000F4672" w:rsidRDefault="00994FBC" w:rsidP="00994FBC">
      <w:pPr>
        <w:suppressAutoHyphens/>
        <w:autoSpaceDE w:val="0"/>
        <w:autoSpaceDN w:val="0"/>
        <w:adjustRightInd w:val="0"/>
        <w:spacing w:line="360" w:lineRule="auto"/>
        <w:jc w:val="center"/>
        <w:rPr>
          <w:b/>
          <w:bCs/>
          <w:lang w:val="en"/>
        </w:rPr>
      </w:pPr>
    </w:p>
    <w:p w14:paraId="58892B29" w14:textId="77777777" w:rsidR="00994FBC" w:rsidRPr="000F4672" w:rsidRDefault="00994FBC" w:rsidP="00994FBC">
      <w:pPr>
        <w:suppressAutoHyphens/>
        <w:autoSpaceDE w:val="0"/>
        <w:autoSpaceDN w:val="0"/>
        <w:adjustRightInd w:val="0"/>
        <w:spacing w:line="360" w:lineRule="auto"/>
        <w:jc w:val="both"/>
        <w:rPr>
          <w:b/>
          <w:bCs/>
          <w:lang w:val="en"/>
        </w:rPr>
      </w:pPr>
    </w:p>
    <w:p w14:paraId="2149A12F" w14:textId="77777777" w:rsidR="00994FBC" w:rsidRPr="000F4672" w:rsidRDefault="00994FBC" w:rsidP="00994FBC">
      <w:pPr>
        <w:suppressAutoHyphens/>
        <w:autoSpaceDE w:val="0"/>
        <w:autoSpaceDN w:val="0"/>
        <w:adjustRightInd w:val="0"/>
        <w:spacing w:line="360" w:lineRule="auto"/>
        <w:jc w:val="both"/>
        <w:rPr>
          <w:b/>
          <w:bCs/>
          <w:color w:val="FF0000"/>
          <w:lang w:val="en"/>
        </w:rPr>
      </w:pPr>
      <w:r w:rsidRPr="000F4672">
        <w:rPr>
          <w:b/>
          <w:bCs/>
          <w:color w:val="FF0000"/>
          <w:lang w:val="en"/>
        </w:rPr>
        <w:t xml:space="preserve"> </w:t>
      </w:r>
    </w:p>
    <w:p w14:paraId="20B94106" w14:textId="77777777" w:rsidR="00994FBC" w:rsidRPr="000F4672" w:rsidRDefault="00994FBC" w:rsidP="00994FBC">
      <w:pPr>
        <w:suppressAutoHyphens/>
        <w:autoSpaceDE w:val="0"/>
        <w:autoSpaceDN w:val="0"/>
        <w:adjustRightInd w:val="0"/>
        <w:spacing w:line="360" w:lineRule="auto"/>
        <w:jc w:val="both"/>
        <w:rPr>
          <w:b/>
          <w:bCs/>
          <w:lang w:val="en"/>
        </w:rPr>
      </w:pPr>
    </w:p>
    <w:p w14:paraId="7E003873" w14:textId="77777777" w:rsidR="00994FBC" w:rsidRPr="000F4672" w:rsidRDefault="00994FBC" w:rsidP="00994FBC">
      <w:pPr>
        <w:suppressAutoHyphens/>
        <w:autoSpaceDE w:val="0"/>
        <w:autoSpaceDN w:val="0"/>
        <w:adjustRightInd w:val="0"/>
        <w:spacing w:line="360" w:lineRule="auto"/>
        <w:jc w:val="both"/>
        <w:rPr>
          <w:b/>
          <w:bCs/>
          <w:lang w:val="en"/>
        </w:rPr>
      </w:pPr>
    </w:p>
    <w:p w14:paraId="69829999" w14:textId="77777777" w:rsidR="00994FBC" w:rsidRPr="000F4672" w:rsidRDefault="00994FBC" w:rsidP="00994FBC">
      <w:pPr>
        <w:suppressAutoHyphens/>
        <w:autoSpaceDE w:val="0"/>
        <w:autoSpaceDN w:val="0"/>
        <w:adjustRightInd w:val="0"/>
        <w:spacing w:line="360" w:lineRule="auto"/>
        <w:jc w:val="both"/>
        <w:rPr>
          <w:b/>
          <w:bCs/>
          <w:lang w:val="en"/>
        </w:rPr>
      </w:pPr>
    </w:p>
    <w:p w14:paraId="524B6C4E" w14:textId="77777777" w:rsidR="00994FBC" w:rsidRPr="000F4672" w:rsidRDefault="00994FBC" w:rsidP="00994FBC">
      <w:pPr>
        <w:suppressAutoHyphens/>
        <w:autoSpaceDE w:val="0"/>
        <w:autoSpaceDN w:val="0"/>
        <w:adjustRightInd w:val="0"/>
        <w:spacing w:line="360" w:lineRule="auto"/>
        <w:jc w:val="right"/>
        <w:rPr>
          <w:sz w:val="28"/>
          <w:szCs w:val="28"/>
        </w:rPr>
      </w:pPr>
      <w:r w:rsidRPr="000F4672">
        <w:rPr>
          <w:i/>
          <w:sz w:val="28"/>
          <w:szCs w:val="28"/>
          <w:lang w:val="en"/>
        </w:rPr>
        <w:t>Người h</w:t>
      </w:r>
      <w:r w:rsidRPr="000F4672">
        <w:rPr>
          <w:i/>
          <w:sz w:val="28"/>
          <w:szCs w:val="28"/>
          <w:lang w:val="vi-VN"/>
        </w:rPr>
        <w:t>ướng dẫn</w:t>
      </w:r>
      <w:r w:rsidRPr="000F4672">
        <w:rPr>
          <w:sz w:val="28"/>
          <w:szCs w:val="28"/>
          <w:lang w:val="vi-VN"/>
        </w:rPr>
        <w:t xml:space="preserve">: </w:t>
      </w:r>
      <w:r w:rsidRPr="000F4672">
        <w:rPr>
          <w:b/>
          <w:sz w:val="28"/>
          <w:szCs w:val="28"/>
        </w:rPr>
        <w:t>PGS.TS. LÊ ANH CƯỜNG</w:t>
      </w:r>
    </w:p>
    <w:p w14:paraId="3286D17E"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i/>
          <w:sz w:val="28"/>
          <w:szCs w:val="28"/>
          <w:lang w:val="vi-VN"/>
        </w:rPr>
        <w:t>Người thực hiện</w:t>
      </w:r>
      <w:r w:rsidRPr="000F4672">
        <w:rPr>
          <w:sz w:val="28"/>
          <w:szCs w:val="28"/>
          <w:lang w:val="vi-VN"/>
        </w:rPr>
        <w:t>:</w:t>
      </w:r>
      <w:r w:rsidRPr="000F4672">
        <w:rPr>
          <w:b/>
          <w:bCs/>
          <w:sz w:val="28"/>
          <w:szCs w:val="28"/>
          <w:lang w:val="vi-VN"/>
        </w:rPr>
        <w:t xml:space="preserve">   </w:t>
      </w:r>
      <w:r w:rsidRPr="000F4672">
        <w:rPr>
          <w:b/>
          <w:bCs/>
          <w:sz w:val="28"/>
          <w:szCs w:val="28"/>
        </w:rPr>
        <w:t>HOÀNG ĐÌNH QUÝ VŨ – 521H0517</w:t>
      </w:r>
    </w:p>
    <w:p w14:paraId="791F8A7D" w14:textId="77777777" w:rsidR="00994FBC" w:rsidRPr="000F4672" w:rsidRDefault="00994FBC" w:rsidP="00994FBC">
      <w:pPr>
        <w:suppressAutoHyphens/>
        <w:autoSpaceDE w:val="0"/>
        <w:autoSpaceDN w:val="0"/>
        <w:adjustRightInd w:val="0"/>
        <w:spacing w:line="360" w:lineRule="auto"/>
        <w:jc w:val="right"/>
        <w:rPr>
          <w:b/>
          <w:bCs/>
          <w:sz w:val="28"/>
          <w:szCs w:val="28"/>
        </w:rPr>
      </w:pPr>
      <w:r w:rsidRPr="000F4672">
        <w:rPr>
          <w:b/>
          <w:bCs/>
          <w:sz w:val="28"/>
          <w:szCs w:val="28"/>
        </w:rPr>
        <w:t>LÊ HUỲNH HUYỀN TRANG - 520C0156</w:t>
      </w:r>
    </w:p>
    <w:p w14:paraId="02BC911A" w14:textId="77777777" w:rsidR="00994FBC" w:rsidRPr="000F4672" w:rsidRDefault="00994FBC" w:rsidP="00994FBC">
      <w:pPr>
        <w:suppressAutoHyphens/>
        <w:autoSpaceDE w:val="0"/>
        <w:autoSpaceDN w:val="0"/>
        <w:adjustRightInd w:val="0"/>
        <w:jc w:val="center"/>
        <w:rPr>
          <w:b/>
          <w:bCs/>
          <w:lang w:val="vi-VN"/>
        </w:rPr>
      </w:pPr>
    </w:p>
    <w:p w14:paraId="17173D28" w14:textId="77777777" w:rsidR="00994FBC" w:rsidRPr="000F4672" w:rsidRDefault="00994FBC" w:rsidP="00994FBC">
      <w:pPr>
        <w:suppressAutoHyphens/>
        <w:autoSpaceDE w:val="0"/>
        <w:autoSpaceDN w:val="0"/>
        <w:adjustRightInd w:val="0"/>
        <w:jc w:val="center"/>
        <w:rPr>
          <w:b/>
          <w:bCs/>
          <w:lang w:val="vi-VN"/>
        </w:rPr>
      </w:pPr>
    </w:p>
    <w:p w14:paraId="7191EF89" w14:textId="77777777" w:rsidR="00994FBC" w:rsidRPr="000F4672" w:rsidRDefault="00994FBC" w:rsidP="00994FBC">
      <w:pPr>
        <w:suppressAutoHyphens/>
        <w:autoSpaceDE w:val="0"/>
        <w:autoSpaceDN w:val="0"/>
        <w:adjustRightInd w:val="0"/>
        <w:jc w:val="center"/>
        <w:rPr>
          <w:b/>
          <w:bCs/>
          <w:lang w:val="vi-VN"/>
        </w:rPr>
      </w:pPr>
    </w:p>
    <w:p w14:paraId="069F60F8" w14:textId="77777777" w:rsidR="00994FBC" w:rsidRPr="000F4672" w:rsidRDefault="00994FBC" w:rsidP="00994FBC">
      <w:pPr>
        <w:suppressAutoHyphens/>
        <w:autoSpaceDE w:val="0"/>
        <w:autoSpaceDN w:val="0"/>
        <w:adjustRightInd w:val="0"/>
        <w:jc w:val="center"/>
        <w:rPr>
          <w:b/>
          <w:bCs/>
          <w:lang w:val="vi-VN"/>
        </w:rPr>
      </w:pPr>
    </w:p>
    <w:p w14:paraId="2B57C9DC" w14:textId="77777777" w:rsidR="00994FBC" w:rsidRPr="000F4672" w:rsidRDefault="00994FBC" w:rsidP="00994FBC">
      <w:pPr>
        <w:suppressAutoHyphens/>
        <w:autoSpaceDE w:val="0"/>
        <w:autoSpaceDN w:val="0"/>
        <w:adjustRightInd w:val="0"/>
        <w:jc w:val="center"/>
        <w:rPr>
          <w:b/>
          <w:bCs/>
          <w:iCs/>
          <w:sz w:val="28"/>
          <w:szCs w:val="28"/>
        </w:rPr>
        <w:sectPr w:rsidR="00994FBC" w:rsidRPr="000F4672" w:rsidSect="00994FBC">
          <w:headerReference w:type="default" r:id="rId10"/>
          <w:pgSz w:w="12240" w:h="15840"/>
          <w:pgMar w:top="1985" w:right="1134" w:bottom="1701" w:left="1985" w:header="720" w:footer="720" w:gutter="0"/>
          <w:cols w:space="720"/>
          <w:docGrid w:linePitch="360"/>
        </w:sectPr>
      </w:pPr>
      <w:r w:rsidRPr="000F4672">
        <w:rPr>
          <w:b/>
          <w:bCs/>
          <w:iCs/>
          <w:sz w:val="28"/>
          <w:szCs w:val="28"/>
          <w:lang w:val="vi-VN"/>
        </w:rPr>
        <w:t>THÀNH PHỐ HỒ CHÍ MINH, NĂM 2</w:t>
      </w:r>
      <w:r w:rsidRPr="000F4672">
        <w:rPr>
          <w:b/>
          <w:bCs/>
          <w:iCs/>
          <w:sz w:val="28"/>
          <w:szCs w:val="28"/>
        </w:rPr>
        <w:t>024</w:t>
      </w:r>
    </w:p>
    <w:p w14:paraId="00BE2338" w14:textId="5B0C0408" w:rsidR="00B118C8" w:rsidRPr="000F4672" w:rsidRDefault="00B118C8" w:rsidP="003218FF">
      <w:pPr>
        <w:suppressAutoHyphens/>
        <w:autoSpaceDE w:val="0"/>
        <w:autoSpaceDN w:val="0"/>
        <w:adjustRightInd w:val="0"/>
        <w:jc w:val="center"/>
        <w:rPr>
          <w:b/>
          <w:bCs/>
          <w:iCs/>
          <w:sz w:val="28"/>
          <w:szCs w:val="28"/>
          <w:lang w:val="vi-VN"/>
        </w:rPr>
        <w:sectPr w:rsidR="00B118C8" w:rsidRPr="000F4672" w:rsidSect="005D5C20">
          <w:pgSz w:w="12240" w:h="15840"/>
          <w:pgMar w:top="1985" w:right="1134" w:bottom="1701" w:left="1985" w:header="720" w:footer="720" w:gutter="0"/>
          <w:cols w:space="720"/>
          <w:docGrid w:linePitch="360"/>
        </w:sectPr>
      </w:pPr>
    </w:p>
    <w:p w14:paraId="1959D232" w14:textId="77777777" w:rsidR="00BB2B2A" w:rsidRPr="000F4672" w:rsidRDefault="00BB2B2A" w:rsidP="002D796D">
      <w:pPr>
        <w:pStyle w:val="Chng"/>
        <w:jc w:val="center"/>
        <w:rPr>
          <w:lang w:val="vi-VN"/>
        </w:rPr>
      </w:pPr>
      <w:bookmarkStart w:id="0" w:name="_Toc387692905"/>
      <w:r w:rsidRPr="000F4672">
        <w:rPr>
          <w:lang w:val="vi-VN"/>
        </w:rPr>
        <w:lastRenderedPageBreak/>
        <w:t>LỜI CẢM ƠN</w:t>
      </w:r>
      <w:bookmarkEnd w:id="0"/>
    </w:p>
    <w:p w14:paraId="25E17A25" w14:textId="77777777" w:rsidR="00BB2B2A" w:rsidRPr="000F4672" w:rsidRDefault="00BB2B2A" w:rsidP="0064189C">
      <w:pPr>
        <w:pStyle w:val="Nidungvnbn"/>
        <w:rPr>
          <w:b/>
          <w:bCs/>
          <w:sz w:val="32"/>
          <w:szCs w:val="32"/>
          <w:lang w:val="vi-VN"/>
        </w:rPr>
      </w:pPr>
      <w:r w:rsidRPr="000F4672">
        <w:rPr>
          <w:lang w:val="vi-VN"/>
        </w:rPr>
        <w:t xml:space="preserve">Đây là phần tác giả </w:t>
      </w:r>
      <w:r w:rsidRPr="000F4672">
        <w:rPr>
          <w:b/>
          <w:lang w:val="vi-VN"/>
        </w:rPr>
        <w:t>tự viết</w:t>
      </w:r>
      <w:r w:rsidRPr="000F4672">
        <w:rPr>
          <w:lang w:val="vi-VN"/>
        </w:rPr>
        <w:t xml:space="preserve"> ngắn gọn, thể hiện sự biết ơn của mình đối với những người đã giúp mình hoàn thành Luận văn/Luận án. Tuyệt đối không sao chép theo mẫu những “lời cảm ơn” đã có.</w:t>
      </w:r>
      <w:r w:rsidRPr="000F4672">
        <w:rPr>
          <w:b/>
          <w:bCs/>
          <w:sz w:val="32"/>
          <w:szCs w:val="32"/>
          <w:lang w:val="vi-VN"/>
        </w:rPr>
        <w:t xml:space="preserve"> </w:t>
      </w:r>
      <w:r w:rsidRPr="000F4672">
        <w:rPr>
          <w:b/>
          <w:bCs/>
          <w:sz w:val="32"/>
          <w:szCs w:val="32"/>
          <w:lang w:val="vi-VN"/>
        </w:rPr>
        <w:br w:type="page"/>
      </w:r>
    </w:p>
    <w:p w14:paraId="5617A256" w14:textId="77777777" w:rsidR="003218FF" w:rsidRPr="000F4672" w:rsidRDefault="00B118C8" w:rsidP="002D796D">
      <w:pPr>
        <w:jc w:val="center"/>
        <w:rPr>
          <w:b/>
          <w:sz w:val="32"/>
          <w:szCs w:val="32"/>
          <w:lang w:val="vi-VN"/>
        </w:rPr>
      </w:pPr>
      <w:r w:rsidRPr="000F4672">
        <w:rPr>
          <w:b/>
          <w:sz w:val="32"/>
          <w:szCs w:val="32"/>
          <w:lang w:val="vi-VN"/>
        </w:rPr>
        <w:lastRenderedPageBreak/>
        <w:t>ĐỒ ÁN</w:t>
      </w:r>
      <w:r w:rsidR="003218FF" w:rsidRPr="000F4672">
        <w:rPr>
          <w:b/>
          <w:sz w:val="32"/>
          <w:szCs w:val="32"/>
          <w:lang w:val="vi-VN"/>
        </w:rPr>
        <w:t xml:space="preserve"> ĐƯỢC HOÀN THÀNH</w:t>
      </w:r>
    </w:p>
    <w:p w14:paraId="63BBAAF9" w14:textId="77777777" w:rsidR="003218FF" w:rsidRPr="000F4672" w:rsidRDefault="003218FF" w:rsidP="002D796D">
      <w:pPr>
        <w:jc w:val="center"/>
        <w:rPr>
          <w:b/>
          <w:sz w:val="32"/>
          <w:szCs w:val="32"/>
          <w:lang w:val="vi-VN"/>
        </w:rPr>
      </w:pPr>
      <w:r w:rsidRPr="000F4672">
        <w:rPr>
          <w:b/>
          <w:sz w:val="32"/>
          <w:szCs w:val="32"/>
          <w:lang w:val="vi-VN"/>
        </w:rPr>
        <w:t>TẠI TRƯỜNG ĐẠI HỌC TÔN ĐỨC THẮNG</w:t>
      </w:r>
    </w:p>
    <w:p w14:paraId="319B0001" w14:textId="77777777" w:rsidR="00291721" w:rsidRPr="000F4672" w:rsidRDefault="00291721" w:rsidP="003218FF">
      <w:pPr>
        <w:autoSpaceDE w:val="0"/>
        <w:autoSpaceDN w:val="0"/>
        <w:adjustRightInd w:val="0"/>
        <w:spacing w:line="360" w:lineRule="auto"/>
        <w:ind w:firstLine="720"/>
        <w:jc w:val="both"/>
        <w:rPr>
          <w:sz w:val="26"/>
          <w:szCs w:val="26"/>
          <w:lang w:val="vi-VN"/>
        </w:rPr>
      </w:pPr>
    </w:p>
    <w:p w14:paraId="225BEF45" w14:textId="02782FFF"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Tôi xin cam đoan đây là </w:t>
      </w:r>
      <w:r w:rsidR="00B118C8" w:rsidRPr="000F4672">
        <w:rPr>
          <w:sz w:val="26"/>
          <w:szCs w:val="26"/>
          <w:lang w:val="vi-VN"/>
        </w:rPr>
        <w:t>sản phẩm đồ án</w:t>
      </w:r>
      <w:r w:rsidRPr="000F4672">
        <w:rPr>
          <w:sz w:val="26"/>
          <w:szCs w:val="26"/>
          <w:lang w:val="vi-VN"/>
        </w:rPr>
        <w:t xml:space="preserve"> của riêng</w:t>
      </w:r>
      <w:r w:rsidR="00B118C8" w:rsidRPr="000F4672">
        <w:rPr>
          <w:sz w:val="26"/>
          <w:szCs w:val="26"/>
          <w:lang w:val="vi-VN"/>
        </w:rPr>
        <w:t xml:space="preserve"> chúng tôi</w:t>
      </w:r>
      <w:r w:rsidRPr="000F4672">
        <w:rPr>
          <w:sz w:val="26"/>
          <w:szCs w:val="26"/>
          <w:lang w:val="vi-VN"/>
        </w:rPr>
        <w:t xml:space="preserve"> và được sự hướng dẫn của</w:t>
      </w:r>
      <w:r w:rsidR="00994FBC" w:rsidRPr="000F4672">
        <w:rPr>
          <w:sz w:val="26"/>
          <w:szCs w:val="26"/>
        </w:rPr>
        <w:t xml:space="preserve"> </w:t>
      </w:r>
      <w:r w:rsidR="00994FBC" w:rsidRPr="000F4672">
        <w:rPr>
          <w:b/>
          <w:bCs/>
          <w:sz w:val="26"/>
          <w:szCs w:val="26"/>
        </w:rPr>
        <w:t>PGS.TS. Lê Anh Cường</w:t>
      </w:r>
      <w:r w:rsidRPr="000F4672">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BF6F9CA" w14:textId="77777777" w:rsidR="003218FF" w:rsidRPr="000F4672" w:rsidRDefault="003218FF" w:rsidP="003218FF">
      <w:pPr>
        <w:autoSpaceDE w:val="0"/>
        <w:autoSpaceDN w:val="0"/>
        <w:adjustRightInd w:val="0"/>
        <w:spacing w:line="360" w:lineRule="auto"/>
        <w:ind w:firstLine="720"/>
        <w:jc w:val="both"/>
        <w:rPr>
          <w:sz w:val="26"/>
          <w:szCs w:val="26"/>
          <w:lang w:val="vi-VN"/>
        </w:rPr>
      </w:pPr>
      <w:r w:rsidRPr="000F4672">
        <w:rPr>
          <w:sz w:val="26"/>
          <w:szCs w:val="26"/>
          <w:lang w:val="vi-VN"/>
        </w:rPr>
        <w:t xml:space="preserve">Ngoài ra, trong </w:t>
      </w:r>
      <w:r w:rsidR="00B118C8" w:rsidRPr="000F4672">
        <w:rPr>
          <w:sz w:val="26"/>
          <w:szCs w:val="26"/>
          <w:lang w:val="vi-VN"/>
        </w:rPr>
        <w:t>đồ án</w:t>
      </w:r>
      <w:r w:rsidRPr="000F4672">
        <w:rPr>
          <w:sz w:val="26"/>
          <w:szCs w:val="26"/>
          <w:lang w:val="vi-VN"/>
        </w:rPr>
        <w:t xml:space="preserve"> còn sử dụng một số nhận xét, đánh giá cũng như số liệu của các tác giả khác, cơ quan tổ chức khác đều có trích dẫn và chú thích nguồn gốc.</w:t>
      </w:r>
    </w:p>
    <w:p w14:paraId="0CD99E6A" w14:textId="77777777" w:rsidR="003218FF" w:rsidRPr="000F4672" w:rsidRDefault="003218FF" w:rsidP="003218FF">
      <w:pPr>
        <w:autoSpaceDE w:val="0"/>
        <w:autoSpaceDN w:val="0"/>
        <w:adjustRightInd w:val="0"/>
        <w:spacing w:line="360" w:lineRule="auto"/>
        <w:ind w:firstLine="720"/>
        <w:jc w:val="both"/>
        <w:rPr>
          <w:b/>
          <w:sz w:val="26"/>
          <w:szCs w:val="26"/>
          <w:lang w:val="vi-VN"/>
        </w:rPr>
      </w:pPr>
      <w:r w:rsidRPr="000F4672">
        <w:rPr>
          <w:b/>
          <w:sz w:val="26"/>
          <w:szCs w:val="26"/>
          <w:lang w:val="vi-VN"/>
        </w:rPr>
        <w:t xml:space="preserve">Nếu phát hiện có bất kỳ sự gian lận nào tôi xin hoàn toàn chịu trách nhiệm về nội dung </w:t>
      </w:r>
      <w:r w:rsidR="00B118C8" w:rsidRPr="000F4672">
        <w:rPr>
          <w:b/>
          <w:sz w:val="26"/>
          <w:szCs w:val="26"/>
          <w:lang w:val="vi-VN"/>
        </w:rPr>
        <w:t>đồ án</w:t>
      </w:r>
      <w:r w:rsidRPr="000F4672">
        <w:rPr>
          <w:b/>
          <w:sz w:val="26"/>
          <w:szCs w:val="26"/>
          <w:lang w:val="vi-VN"/>
        </w:rPr>
        <w:t xml:space="preserve"> của mình. </w:t>
      </w:r>
      <w:r w:rsidRPr="000F4672">
        <w:rPr>
          <w:sz w:val="26"/>
          <w:szCs w:val="26"/>
          <w:lang w:val="vi-VN"/>
        </w:rPr>
        <w:t>Trường đại học Tôn Đức Thắng không liên quan đến những vi phạm tác quyền, bản quyền do tôi gây ra trong quá trình thực hiện (nếu có).</w:t>
      </w:r>
    </w:p>
    <w:p w14:paraId="139F0ECB" w14:textId="77777777" w:rsidR="003218FF" w:rsidRPr="000F4672" w:rsidRDefault="003218FF" w:rsidP="003218FF">
      <w:pPr>
        <w:autoSpaceDE w:val="0"/>
        <w:autoSpaceDN w:val="0"/>
        <w:adjustRightInd w:val="0"/>
        <w:spacing w:line="360" w:lineRule="auto"/>
        <w:ind w:left="3600"/>
        <w:jc w:val="center"/>
        <w:rPr>
          <w:i/>
          <w:sz w:val="26"/>
          <w:szCs w:val="26"/>
          <w:lang w:val="vi-VN"/>
        </w:rPr>
      </w:pPr>
      <w:r w:rsidRPr="000F4672">
        <w:rPr>
          <w:i/>
          <w:sz w:val="26"/>
          <w:szCs w:val="26"/>
          <w:lang w:val="vi-VN"/>
        </w:rPr>
        <w:t xml:space="preserve">TP. Hồ Chí Minh, ngày   tháng   năm      </w:t>
      </w:r>
    </w:p>
    <w:p w14:paraId="580743C2" w14:textId="77777777" w:rsidR="003218FF" w:rsidRPr="000F4672" w:rsidRDefault="003218FF" w:rsidP="00BB2B2A">
      <w:pPr>
        <w:tabs>
          <w:tab w:val="center" w:pos="6521"/>
        </w:tabs>
        <w:autoSpaceDE w:val="0"/>
        <w:autoSpaceDN w:val="0"/>
        <w:adjustRightInd w:val="0"/>
        <w:spacing w:line="360" w:lineRule="auto"/>
        <w:ind w:left="3600"/>
        <w:jc w:val="center"/>
        <w:rPr>
          <w:i/>
          <w:sz w:val="26"/>
          <w:szCs w:val="26"/>
          <w:lang w:val="vi-VN"/>
        </w:rPr>
      </w:pPr>
      <w:r w:rsidRPr="000F4672">
        <w:rPr>
          <w:i/>
          <w:sz w:val="26"/>
          <w:szCs w:val="26"/>
          <w:lang w:val="vi-VN"/>
        </w:rPr>
        <w:t>Tác giả</w:t>
      </w:r>
    </w:p>
    <w:p w14:paraId="29BF444B" w14:textId="77777777" w:rsidR="001A35DF" w:rsidRPr="000F4672" w:rsidRDefault="00BB2B2A" w:rsidP="00BB2B2A">
      <w:pPr>
        <w:tabs>
          <w:tab w:val="center" w:pos="6379"/>
        </w:tabs>
        <w:spacing w:after="200" w:line="276" w:lineRule="auto"/>
        <w:rPr>
          <w:i/>
          <w:sz w:val="26"/>
          <w:szCs w:val="26"/>
          <w:lang w:val="vi-VN"/>
        </w:rPr>
      </w:pPr>
      <w:r w:rsidRPr="000F4672">
        <w:rPr>
          <w:i/>
          <w:sz w:val="26"/>
          <w:szCs w:val="26"/>
          <w:lang w:val="vi-VN"/>
        </w:rPr>
        <w:tab/>
      </w:r>
      <w:r w:rsidR="003218FF" w:rsidRPr="000F4672">
        <w:rPr>
          <w:i/>
          <w:sz w:val="26"/>
          <w:szCs w:val="26"/>
          <w:lang w:val="vi-VN"/>
        </w:rPr>
        <w:t>(ký tên và ghi rõ họ tên)</w:t>
      </w:r>
    </w:p>
    <w:p w14:paraId="29ABAA6B" w14:textId="77777777" w:rsidR="00BB2B2A" w:rsidRPr="000F4672" w:rsidRDefault="00BB2B2A" w:rsidP="00BB2B2A">
      <w:pPr>
        <w:tabs>
          <w:tab w:val="center" w:pos="6379"/>
        </w:tabs>
        <w:spacing w:after="200" w:line="276" w:lineRule="auto"/>
        <w:rPr>
          <w:i/>
          <w:sz w:val="26"/>
          <w:szCs w:val="26"/>
          <w:lang w:val="vi-VN"/>
        </w:rPr>
      </w:pPr>
    </w:p>
    <w:p w14:paraId="39B5950D" w14:textId="661C6C7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rPr>
        <w:t>Hoàng Đình Quý Vũ</w:t>
      </w:r>
      <w:r w:rsidR="00994FBC" w:rsidRPr="000F4672">
        <w:rPr>
          <w:i/>
          <w:sz w:val="26"/>
          <w:szCs w:val="26"/>
        </w:rPr>
        <w:tab/>
      </w:r>
    </w:p>
    <w:p w14:paraId="0623E6D2" w14:textId="77777777" w:rsidR="00BB2B2A" w:rsidRPr="000F4672" w:rsidRDefault="00BB2B2A" w:rsidP="00BB2B2A">
      <w:pPr>
        <w:tabs>
          <w:tab w:val="center" w:pos="6379"/>
        </w:tabs>
        <w:spacing w:after="200" w:line="276" w:lineRule="auto"/>
        <w:rPr>
          <w:i/>
          <w:sz w:val="26"/>
          <w:szCs w:val="26"/>
          <w:lang w:val="vi-VN"/>
        </w:rPr>
      </w:pPr>
    </w:p>
    <w:p w14:paraId="2A5ACAA0" w14:textId="77777777" w:rsidR="00BB2B2A" w:rsidRPr="000F4672" w:rsidRDefault="00BB2B2A" w:rsidP="00BB2B2A">
      <w:pPr>
        <w:tabs>
          <w:tab w:val="center" w:pos="6379"/>
        </w:tabs>
        <w:spacing w:after="200" w:line="276" w:lineRule="auto"/>
        <w:rPr>
          <w:i/>
          <w:sz w:val="26"/>
          <w:szCs w:val="26"/>
          <w:lang w:val="vi-VN"/>
        </w:rPr>
      </w:pPr>
    </w:p>
    <w:p w14:paraId="781C28C6" w14:textId="77777777" w:rsidR="00BB2B2A" w:rsidRPr="000F4672" w:rsidRDefault="00BB2B2A" w:rsidP="00BB2B2A">
      <w:pPr>
        <w:tabs>
          <w:tab w:val="center" w:pos="6379"/>
        </w:tabs>
        <w:spacing w:after="200" w:line="276" w:lineRule="auto"/>
        <w:rPr>
          <w:i/>
          <w:sz w:val="26"/>
          <w:szCs w:val="26"/>
          <w:lang w:val="vi-VN"/>
        </w:rPr>
      </w:pPr>
    </w:p>
    <w:p w14:paraId="6B552D29" w14:textId="378DDED5" w:rsidR="00BB2B2A" w:rsidRPr="000F4672" w:rsidRDefault="00BB2B2A" w:rsidP="00BB2B2A">
      <w:pPr>
        <w:tabs>
          <w:tab w:val="center" w:pos="6379"/>
        </w:tabs>
        <w:spacing w:after="200" w:line="276" w:lineRule="auto"/>
        <w:rPr>
          <w:i/>
          <w:sz w:val="26"/>
          <w:szCs w:val="26"/>
        </w:rPr>
      </w:pPr>
      <w:r w:rsidRPr="000F4672">
        <w:rPr>
          <w:i/>
          <w:sz w:val="26"/>
          <w:szCs w:val="26"/>
          <w:lang w:val="vi-VN"/>
        </w:rPr>
        <w:tab/>
      </w:r>
      <w:r w:rsidR="00994FBC" w:rsidRPr="000F4672">
        <w:rPr>
          <w:i/>
          <w:sz w:val="26"/>
          <w:szCs w:val="26"/>
          <w:lang w:val="vi-VN"/>
        </w:rPr>
        <w:t>Lê Huỳnh Huyền Trang</w:t>
      </w:r>
    </w:p>
    <w:p w14:paraId="3DB27A33" w14:textId="77777777" w:rsidR="00BB2B2A" w:rsidRPr="000F4672" w:rsidRDefault="00BB2B2A">
      <w:pPr>
        <w:spacing w:after="200" w:line="276" w:lineRule="auto"/>
        <w:rPr>
          <w:i/>
          <w:sz w:val="26"/>
          <w:szCs w:val="26"/>
          <w:lang w:val="vi-VN"/>
        </w:rPr>
      </w:pPr>
      <w:r w:rsidRPr="000F4672">
        <w:rPr>
          <w:i/>
          <w:sz w:val="26"/>
          <w:szCs w:val="26"/>
          <w:lang w:val="vi-VN"/>
        </w:rPr>
        <w:br w:type="page"/>
      </w:r>
    </w:p>
    <w:p w14:paraId="0306DD8F" w14:textId="77777777" w:rsidR="00B118C8" w:rsidRPr="000F4672" w:rsidRDefault="00B118C8" w:rsidP="002D796D">
      <w:pPr>
        <w:pStyle w:val="Chng"/>
        <w:jc w:val="center"/>
        <w:rPr>
          <w:lang w:val="vi-VN"/>
        </w:rPr>
      </w:pPr>
      <w:bookmarkStart w:id="1" w:name="_Toc387692906"/>
      <w:r w:rsidRPr="000F4672">
        <w:rPr>
          <w:lang w:val="vi-VN"/>
        </w:rPr>
        <w:lastRenderedPageBreak/>
        <w:t>PHẦN XÁC NHẬN VÀ ĐÁNH GIÁ CỦA GIẢNG VIÊN</w:t>
      </w:r>
      <w:bookmarkEnd w:id="1"/>
    </w:p>
    <w:p w14:paraId="396E610F" w14:textId="77777777" w:rsidR="00B118C8" w:rsidRPr="000F4672" w:rsidRDefault="00B118C8" w:rsidP="002D796D">
      <w:pPr>
        <w:pStyle w:val="Nidungvnbn"/>
        <w:rPr>
          <w:b/>
          <w:lang w:val="vi-VN"/>
        </w:rPr>
      </w:pPr>
      <w:r w:rsidRPr="000F4672">
        <w:rPr>
          <w:b/>
          <w:lang w:val="vi-VN"/>
        </w:rPr>
        <w:t>Phần xác nhận của GV hướng dẫn</w:t>
      </w:r>
    </w:p>
    <w:p w14:paraId="5A8E5970"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209F821"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7380C6AD"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E52DFFF" w14:textId="77777777" w:rsidR="00B118C8" w:rsidRPr="000F4672" w:rsidRDefault="00B118C8">
      <w:pPr>
        <w:spacing w:after="200" w:line="276" w:lineRule="auto"/>
        <w:rPr>
          <w:lang w:val="vi-VN"/>
        </w:rPr>
      </w:pPr>
    </w:p>
    <w:p w14:paraId="3C680AEF" w14:textId="77777777" w:rsidR="00B118C8" w:rsidRPr="000F4672" w:rsidRDefault="00B118C8">
      <w:pPr>
        <w:spacing w:after="200" w:line="276" w:lineRule="auto"/>
        <w:rPr>
          <w:lang w:val="vi-VN"/>
        </w:rPr>
      </w:pPr>
    </w:p>
    <w:p w14:paraId="7E784FBB" w14:textId="77777777" w:rsidR="00B118C8" w:rsidRPr="000F4672" w:rsidRDefault="00B118C8">
      <w:pPr>
        <w:spacing w:after="200" w:line="276" w:lineRule="auto"/>
        <w:rPr>
          <w:lang w:val="vi-VN"/>
        </w:rPr>
      </w:pPr>
    </w:p>
    <w:p w14:paraId="6897C220" w14:textId="77777777" w:rsidR="00B118C8" w:rsidRPr="000F4672" w:rsidRDefault="00B118C8" w:rsidP="002D796D">
      <w:pPr>
        <w:pStyle w:val="Nidungvnbn"/>
        <w:rPr>
          <w:b/>
          <w:lang w:val="vi-VN"/>
        </w:rPr>
      </w:pPr>
      <w:r w:rsidRPr="000F4672">
        <w:rPr>
          <w:b/>
          <w:lang w:val="vi-VN"/>
        </w:rPr>
        <w:t>Phần đánh giá của GV chấm bài</w:t>
      </w:r>
    </w:p>
    <w:p w14:paraId="20FF35F2" w14:textId="77777777" w:rsidR="00B118C8" w:rsidRPr="000F4672" w:rsidRDefault="00B118C8" w:rsidP="00B118C8">
      <w:pPr>
        <w:spacing w:after="200" w:line="276" w:lineRule="auto"/>
        <w:rPr>
          <w:sz w:val="32"/>
          <w:szCs w:val="32"/>
          <w:lang w:val="vi-VN"/>
        </w:rPr>
      </w:pPr>
      <w:r w:rsidRPr="000F4672">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C5431A" w14:textId="77777777" w:rsidR="00B118C8" w:rsidRPr="000F4672" w:rsidRDefault="00B118C8" w:rsidP="00B118C8">
      <w:pPr>
        <w:tabs>
          <w:tab w:val="center" w:pos="6237"/>
        </w:tabs>
        <w:spacing w:line="276" w:lineRule="auto"/>
        <w:rPr>
          <w:lang w:val="vi-VN"/>
        </w:rPr>
      </w:pPr>
      <w:r w:rsidRPr="000F4672">
        <w:rPr>
          <w:lang w:val="vi-VN"/>
        </w:rPr>
        <w:tab/>
        <w:t xml:space="preserve">Tp. Hồ Chí Minh, ngày     tháng   năm   </w:t>
      </w:r>
    </w:p>
    <w:p w14:paraId="1FAC3382" w14:textId="77777777" w:rsidR="00B118C8" w:rsidRPr="000F4672" w:rsidRDefault="00B118C8" w:rsidP="00B118C8">
      <w:pPr>
        <w:tabs>
          <w:tab w:val="center" w:pos="6237"/>
        </w:tabs>
        <w:spacing w:line="276" w:lineRule="auto"/>
        <w:rPr>
          <w:lang w:val="vi-VN"/>
        </w:rPr>
      </w:pPr>
      <w:r w:rsidRPr="000F4672">
        <w:rPr>
          <w:lang w:val="vi-VN"/>
        </w:rPr>
        <w:tab/>
        <w:t>(kí và ghi họ tên)</w:t>
      </w:r>
    </w:p>
    <w:p w14:paraId="2C40CDD5" w14:textId="77777777" w:rsidR="00B118C8" w:rsidRPr="000F4672" w:rsidRDefault="00B118C8" w:rsidP="00B118C8">
      <w:pPr>
        <w:spacing w:after="200" w:line="276" w:lineRule="auto"/>
        <w:rPr>
          <w:lang w:val="vi-VN"/>
        </w:rPr>
      </w:pPr>
    </w:p>
    <w:p w14:paraId="4D25226B" w14:textId="77777777" w:rsidR="00B118C8" w:rsidRPr="000F4672" w:rsidRDefault="00B118C8" w:rsidP="00B118C8">
      <w:pPr>
        <w:pStyle w:val="Tiumccp1"/>
        <w:rPr>
          <w:sz w:val="32"/>
          <w:szCs w:val="32"/>
          <w:lang w:val="vi-VN"/>
        </w:rPr>
      </w:pPr>
      <w:r w:rsidRPr="000F4672">
        <w:rPr>
          <w:lang w:val="vi-VN"/>
        </w:rPr>
        <w:br w:type="page"/>
      </w:r>
    </w:p>
    <w:p w14:paraId="1FAC8485" w14:textId="58AA55DD" w:rsidR="00DB7595" w:rsidRPr="000F4672" w:rsidRDefault="00BB2B2A" w:rsidP="00994FBC">
      <w:pPr>
        <w:pStyle w:val="Chng"/>
        <w:jc w:val="center"/>
        <w:rPr>
          <w:lang w:val="vi-VN"/>
        </w:rPr>
        <w:sectPr w:rsidR="00DB7595" w:rsidRPr="000F4672" w:rsidSect="00B118C8">
          <w:headerReference w:type="default" r:id="rId11"/>
          <w:pgSz w:w="12240" w:h="15840"/>
          <w:pgMar w:top="1985" w:right="1134" w:bottom="1701" w:left="1985" w:header="720" w:footer="720" w:gutter="0"/>
          <w:pgNumType w:fmt="lowerRoman" w:start="1"/>
          <w:cols w:space="720"/>
          <w:docGrid w:linePitch="360"/>
        </w:sectPr>
      </w:pPr>
      <w:bookmarkStart w:id="2" w:name="_Toc387692907"/>
      <w:r w:rsidRPr="000F4672">
        <w:rPr>
          <w:lang w:val="vi-VN"/>
        </w:rPr>
        <w:lastRenderedPageBreak/>
        <w:t>TÓM TẮT</w:t>
      </w:r>
      <w:bookmarkEnd w:id="2"/>
      <w:r w:rsidR="007E6AB9" w:rsidRPr="000F4672">
        <w:rPr>
          <w:sz w:val="26"/>
          <w:szCs w:val="26"/>
          <w:lang w:val="vi-VN"/>
        </w:rPr>
        <w:br w:type="page"/>
      </w:r>
    </w:p>
    <w:p w14:paraId="610FBC2B" w14:textId="42AD8584" w:rsidR="00EA37C7" w:rsidRPr="000F4672" w:rsidRDefault="007E6AB9" w:rsidP="00EA37C7">
      <w:pPr>
        <w:pStyle w:val="Chng1"/>
        <w:rPr>
          <w:szCs w:val="26"/>
        </w:rPr>
      </w:pPr>
      <w:bookmarkStart w:id="3" w:name="_Toc387692908"/>
      <w:bookmarkStart w:id="4" w:name="_Toc168732264"/>
      <w:bookmarkStart w:id="5" w:name="_Toc168848587"/>
      <w:r w:rsidRPr="000F4672">
        <w:lastRenderedPageBreak/>
        <w:t>MỤC LỤC</w:t>
      </w:r>
      <w:bookmarkEnd w:id="3"/>
      <w:bookmarkEnd w:id="4"/>
      <w:bookmarkEnd w:id="5"/>
    </w:p>
    <w:p w14:paraId="4E97FC76" w14:textId="2FB34E6B" w:rsidR="007E6AB9" w:rsidRPr="003E7C26" w:rsidRDefault="007E6AB9" w:rsidP="00EA37C7">
      <w:pPr>
        <w:pStyle w:val="TOC1"/>
        <w:tabs>
          <w:tab w:val="right" w:leader="dot" w:pos="9111"/>
        </w:tabs>
        <w:rPr>
          <w:rFonts w:asciiTheme="minorHAnsi" w:eastAsiaTheme="minorEastAsia" w:hAnsiTheme="minorHAnsi" w:cstheme="minorBidi"/>
          <w:noProof/>
          <w:kern w:val="2"/>
          <w:sz w:val="24"/>
          <w14:ligatures w14:val="standardContextual"/>
        </w:rPr>
      </w:pPr>
      <w:r w:rsidRPr="000F4672">
        <w:rPr>
          <w:szCs w:val="26"/>
        </w:rPr>
        <w:br w:type="page"/>
      </w:r>
    </w:p>
    <w:p w14:paraId="37BD1EE6" w14:textId="77777777" w:rsidR="007E6AB9" w:rsidRPr="000F4672" w:rsidRDefault="007E6AB9" w:rsidP="007E6AB9">
      <w:pPr>
        <w:tabs>
          <w:tab w:val="center" w:pos="6379"/>
        </w:tabs>
        <w:spacing w:after="200" w:line="276" w:lineRule="auto"/>
        <w:jc w:val="center"/>
        <w:rPr>
          <w:b/>
          <w:sz w:val="32"/>
          <w:szCs w:val="32"/>
        </w:rPr>
      </w:pPr>
      <w:r w:rsidRPr="000F4672">
        <w:rPr>
          <w:b/>
          <w:sz w:val="32"/>
          <w:szCs w:val="32"/>
        </w:rPr>
        <w:lastRenderedPageBreak/>
        <w:t>DANH MỤC KÍ HIỆU VÀ CHỮ VIẾT TẮT</w:t>
      </w:r>
    </w:p>
    <w:p w14:paraId="6D5723D6" w14:textId="77777777" w:rsidR="00291721" w:rsidRPr="000F4672" w:rsidRDefault="00291721" w:rsidP="00291721">
      <w:pPr>
        <w:pStyle w:val="Nidungvnbn"/>
      </w:pPr>
    </w:p>
    <w:p w14:paraId="4306B11E" w14:textId="77777777" w:rsidR="00791EED" w:rsidRPr="000F4672" w:rsidRDefault="00791EED" w:rsidP="00791EED">
      <w:pPr>
        <w:spacing w:before="60" w:after="60" w:line="276" w:lineRule="auto"/>
        <w:jc w:val="both"/>
        <w:rPr>
          <w:b/>
          <w:sz w:val="28"/>
        </w:rPr>
      </w:pPr>
      <w:r w:rsidRPr="000F4672">
        <w:rPr>
          <w:b/>
          <w:sz w:val="28"/>
        </w:rPr>
        <w:t>CÁC KÝ HIỆU</w:t>
      </w:r>
    </w:p>
    <w:p w14:paraId="72C5A6C9" w14:textId="77777777" w:rsidR="00791EED" w:rsidRPr="000F4672" w:rsidRDefault="00791EED" w:rsidP="00791EED">
      <w:pPr>
        <w:spacing w:before="60" w:after="60" w:line="276" w:lineRule="auto"/>
        <w:ind w:firstLine="720"/>
        <w:jc w:val="both"/>
        <w:rPr>
          <w:i/>
        </w:rPr>
      </w:pPr>
      <w:r w:rsidRPr="000F4672">
        <w:rPr>
          <w:i/>
        </w:rPr>
        <w:t>f         Tần số của dòng điện và điện áp (Hz)</w:t>
      </w:r>
    </w:p>
    <w:p w14:paraId="239C5386" w14:textId="77777777" w:rsidR="00791EED" w:rsidRPr="000F4672" w:rsidRDefault="00791EED" w:rsidP="00791EED">
      <w:pPr>
        <w:spacing w:before="60" w:after="60" w:line="276" w:lineRule="auto"/>
        <w:ind w:firstLine="720"/>
        <w:jc w:val="both"/>
        <w:rPr>
          <w:i/>
        </w:rPr>
      </w:pPr>
      <w:r w:rsidRPr="000F4672">
        <w:rPr>
          <w:i/>
        </w:rPr>
        <w:t>p         Mật độ điện tích khối (C/m3)</w:t>
      </w:r>
    </w:p>
    <w:p w14:paraId="3F3D01BD" w14:textId="77777777" w:rsidR="00791EED" w:rsidRPr="000F4672" w:rsidRDefault="00791EED" w:rsidP="00791EED">
      <w:pPr>
        <w:spacing w:before="60" w:after="60" w:line="276" w:lineRule="auto"/>
        <w:ind w:firstLine="720"/>
        <w:jc w:val="both"/>
      </w:pPr>
    </w:p>
    <w:p w14:paraId="22788322" w14:textId="77777777" w:rsidR="00791EED" w:rsidRPr="000F4672" w:rsidRDefault="00791EED" w:rsidP="00791EED">
      <w:pPr>
        <w:spacing w:before="60" w:after="60" w:line="276" w:lineRule="auto"/>
        <w:jc w:val="both"/>
        <w:rPr>
          <w:b/>
          <w:sz w:val="28"/>
        </w:rPr>
      </w:pPr>
      <w:r w:rsidRPr="000F4672">
        <w:rPr>
          <w:b/>
          <w:sz w:val="28"/>
        </w:rPr>
        <w:t xml:space="preserve">CÁC CHỮ VIẾT TẮT </w:t>
      </w:r>
    </w:p>
    <w:p w14:paraId="044B702B" w14:textId="77777777" w:rsidR="00791EED" w:rsidRPr="000F4672" w:rsidRDefault="00791EED" w:rsidP="00791EED">
      <w:pPr>
        <w:spacing w:before="60" w:after="60" w:line="276" w:lineRule="auto"/>
        <w:ind w:firstLine="720"/>
        <w:jc w:val="both"/>
      </w:pPr>
      <w:r w:rsidRPr="000F4672">
        <w:t>CSTD    Công suất tác dụng</w:t>
      </w:r>
    </w:p>
    <w:p w14:paraId="5D1AD9AA" w14:textId="77777777" w:rsidR="00791EED" w:rsidRPr="000F4672" w:rsidRDefault="00791EED" w:rsidP="00791EED">
      <w:pPr>
        <w:spacing w:before="60" w:after="60" w:line="276" w:lineRule="auto"/>
        <w:ind w:firstLine="720"/>
        <w:jc w:val="both"/>
      </w:pPr>
      <w:r w:rsidRPr="000F4672">
        <w:t>MF        Máy phát điện</w:t>
      </w:r>
    </w:p>
    <w:p w14:paraId="6A1D49DD" w14:textId="77777777" w:rsidR="00791EED" w:rsidRPr="000F4672" w:rsidRDefault="00791EED" w:rsidP="00791EED">
      <w:pPr>
        <w:tabs>
          <w:tab w:val="left" w:pos="709"/>
          <w:tab w:val="left" w:pos="1560"/>
        </w:tabs>
        <w:spacing w:before="60" w:after="60" w:line="276" w:lineRule="auto"/>
        <w:jc w:val="both"/>
      </w:pPr>
      <w:r w:rsidRPr="000F4672">
        <w:tab/>
        <w:t>BER</w:t>
      </w:r>
      <w:r w:rsidRPr="000F4672">
        <w:tab/>
        <w:t>Tỷ lệ bít lỗi</w:t>
      </w:r>
    </w:p>
    <w:p w14:paraId="00A78DD6" w14:textId="77777777" w:rsidR="007E6AB9" w:rsidRPr="000F4672" w:rsidRDefault="007E6AB9" w:rsidP="00291721">
      <w:pPr>
        <w:pStyle w:val="Nidungvnbn"/>
      </w:pPr>
    </w:p>
    <w:p w14:paraId="36F90975" w14:textId="77777777" w:rsidR="007E6AB9" w:rsidRPr="000F4672" w:rsidRDefault="007E6AB9">
      <w:pPr>
        <w:spacing w:after="200" w:line="276" w:lineRule="auto"/>
        <w:rPr>
          <w:sz w:val="26"/>
          <w:szCs w:val="26"/>
        </w:rPr>
      </w:pPr>
      <w:r w:rsidRPr="000F4672">
        <w:rPr>
          <w:sz w:val="26"/>
          <w:szCs w:val="26"/>
        </w:rPr>
        <w:br w:type="page"/>
      </w:r>
    </w:p>
    <w:p w14:paraId="0AECA89F" w14:textId="77777777" w:rsidR="007E6AB9" w:rsidRPr="000F4672" w:rsidRDefault="007B1A23" w:rsidP="00DC2276">
      <w:pPr>
        <w:pStyle w:val="Chng"/>
        <w:jc w:val="center"/>
      </w:pPr>
      <w:bookmarkStart w:id="6" w:name="_Toc387692909"/>
      <w:commentRangeStart w:id="7"/>
      <w:r w:rsidRPr="000F4672">
        <w:lastRenderedPageBreak/>
        <w:t>DANH MỤC</w:t>
      </w:r>
      <w:commentRangeEnd w:id="7"/>
      <w:r w:rsidR="00CA1C39" w:rsidRPr="000F4672">
        <w:rPr>
          <w:rStyle w:val="CommentReference"/>
        </w:rPr>
        <w:commentReference w:id="7"/>
      </w:r>
      <w:r w:rsidRPr="000F4672">
        <w:t xml:space="preserve"> CÁC BẢNG BIỂU, HÌNH VẼ, ĐỒ THỊ</w:t>
      </w:r>
      <w:bookmarkEnd w:id="6"/>
    </w:p>
    <w:p w14:paraId="340D95E8" w14:textId="77777777" w:rsidR="007E6AB9" w:rsidRPr="000F4672" w:rsidRDefault="00791EED" w:rsidP="00DC2276">
      <w:pPr>
        <w:rPr>
          <w:b/>
          <w:sz w:val="28"/>
        </w:rPr>
      </w:pPr>
      <w:r w:rsidRPr="000F4672">
        <w:rPr>
          <w:b/>
          <w:sz w:val="28"/>
        </w:rPr>
        <w:t>DANH MỤC HÌNH</w:t>
      </w:r>
    </w:p>
    <w:p w14:paraId="083CBD53" w14:textId="77777777" w:rsidR="007B7FF5" w:rsidRPr="000F4672" w:rsidRDefault="00291721">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"Hình" </w:instrText>
      </w:r>
      <w:r w:rsidRPr="000F4672">
        <w:rPr>
          <w:szCs w:val="26"/>
        </w:rPr>
        <w:fldChar w:fldCharType="separate"/>
      </w:r>
      <w:hyperlink w:anchor="_Toc387689394" w:history="1">
        <w:r w:rsidR="007B7FF5" w:rsidRPr="000F4672">
          <w:rPr>
            <w:rStyle w:val="Hyperlink"/>
            <w:noProof/>
          </w:rPr>
          <w:t>Hình 2.1: Kiến trúc FTP</w:t>
        </w:r>
        <w:r w:rsidR="007B7FF5" w:rsidRPr="000F4672">
          <w:rPr>
            <w:noProof/>
            <w:webHidden/>
          </w:rPr>
          <w:tab/>
        </w:r>
        <w:r w:rsidR="007B7FF5" w:rsidRPr="000F4672">
          <w:rPr>
            <w:noProof/>
            <w:webHidden/>
          </w:rPr>
          <w:fldChar w:fldCharType="begin"/>
        </w:r>
        <w:r w:rsidR="007B7FF5" w:rsidRPr="000F4672">
          <w:rPr>
            <w:noProof/>
            <w:webHidden/>
          </w:rPr>
          <w:instrText xml:space="preserve"> PAGEREF _Toc387689394 \h </w:instrText>
        </w:r>
        <w:r w:rsidR="007B7FF5" w:rsidRPr="000F4672">
          <w:rPr>
            <w:noProof/>
            <w:webHidden/>
          </w:rPr>
        </w:r>
        <w:r w:rsidR="007B7FF5" w:rsidRPr="000F4672">
          <w:rPr>
            <w:noProof/>
            <w:webHidden/>
          </w:rPr>
          <w:fldChar w:fldCharType="separate"/>
        </w:r>
        <w:r w:rsidR="00E766EA" w:rsidRPr="000F4672">
          <w:rPr>
            <w:noProof/>
            <w:webHidden/>
          </w:rPr>
          <w:t>1</w:t>
        </w:r>
        <w:r w:rsidR="007B7FF5" w:rsidRPr="000F4672">
          <w:rPr>
            <w:noProof/>
            <w:webHidden/>
          </w:rPr>
          <w:fldChar w:fldCharType="end"/>
        </w:r>
      </w:hyperlink>
    </w:p>
    <w:p w14:paraId="1D37DD0A" w14:textId="77777777" w:rsidR="00867C2D" w:rsidRPr="000F4672" w:rsidRDefault="00291721" w:rsidP="007E6AB9">
      <w:pPr>
        <w:tabs>
          <w:tab w:val="center" w:pos="6379"/>
        </w:tabs>
        <w:spacing w:after="200" w:line="360" w:lineRule="auto"/>
        <w:rPr>
          <w:sz w:val="26"/>
          <w:szCs w:val="26"/>
        </w:rPr>
      </w:pPr>
      <w:r w:rsidRPr="000F4672">
        <w:rPr>
          <w:sz w:val="26"/>
          <w:szCs w:val="26"/>
        </w:rPr>
        <w:fldChar w:fldCharType="end"/>
      </w:r>
    </w:p>
    <w:p w14:paraId="032791D7" w14:textId="77777777" w:rsidR="007B7FF5" w:rsidRPr="000F4672" w:rsidRDefault="00791EED" w:rsidP="00DC2276">
      <w:pPr>
        <w:rPr>
          <w:b/>
          <w:sz w:val="28"/>
        </w:rPr>
      </w:pPr>
      <w:r w:rsidRPr="000F4672">
        <w:rPr>
          <w:b/>
          <w:sz w:val="28"/>
        </w:rPr>
        <w:t>DANH MỤC BẢNG</w:t>
      </w:r>
    </w:p>
    <w:p w14:paraId="2012AA57" w14:textId="77777777" w:rsidR="007B7FF5" w:rsidRPr="000F4672" w:rsidRDefault="007B7FF5">
      <w:pPr>
        <w:pStyle w:val="TableofFigures"/>
        <w:tabs>
          <w:tab w:val="right" w:leader="dot" w:pos="9111"/>
        </w:tabs>
        <w:rPr>
          <w:rFonts w:eastAsiaTheme="minorEastAsia"/>
          <w:noProof/>
          <w:sz w:val="22"/>
          <w:szCs w:val="22"/>
        </w:rPr>
      </w:pPr>
      <w:r w:rsidRPr="000F4672">
        <w:rPr>
          <w:szCs w:val="26"/>
        </w:rPr>
        <w:fldChar w:fldCharType="begin"/>
      </w:r>
      <w:r w:rsidRPr="000F4672">
        <w:rPr>
          <w:szCs w:val="26"/>
        </w:rPr>
        <w:instrText xml:space="preserve"> TOC \h \z \c "Bảng" </w:instrText>
      </w:r>
      <w:r w:rsidRPr="000F4672">
        <w:rPr>
          <w:szCs w:val="26"/>
        </w:rPr>
        <w:fldChar w:fldCharType="separate"/>
      </w:r>
      <w:hyperlink w:anchor="_Toc387689363" w:history="1">
        <w:r w:rsidRPr="000F4672">
          <w:rPr>
            <w:rStyle w:val="Hyperlink"/>
            <w:noProof/>
          </w:rPr>
          <w:t>Bảng 3.1 Ví dụ cho chèn bảng</w:t>
        </w:r>
        <w:r w:rsidRPr="000F4672">
          <w:rPr>
            <w:noProof/>
            <w:webHidden/>
          </w:rPr>
          <w:tab/>
        </w:r>
        <w:r w:rsidRPr="000F4672">
          <w:rPr>
            <w:noProof/>
            <w:webHidden/>
          </w:rPr>
          <w:fldChar w:fldCharType="begin"/>
        </w:r>
        <w:r w:rsidRPr="000F4672">
          <w:rPr>
            <w:noProof/>
            <w:webHidden/>
          </w:rPr>
          <w:instrText xml:space="preserve"> PAGEREF _Toc387689363 \h </w:instrText>
        </w:r>
        <w:r w:rsidRPr="000F4672">
          <w:rPr>
            <w:noProof/>
            <w:webHidden/>
          </w:rPr>
        </w:r>
        <w:r w:rsidRPr="000F4672">
          <w:rPr>
            <w:noProof/>
            <w:webHidden/>
          </w:rPr>
          <w:fldChar w:fldCharType="separate"/>
        </w:r>
        <w:r w:rsidR="00E766EA" w:rsidRPr="000F4672">
          <w:rPr>
            <w:noProof/>
            <w:webHidden/>
          </w:rPr>
          <w:t>1</w:t>
        </w:r>
        <w:r w:rsidRPr="000F4672">
          <w:rPr>
            <w:noProof/>
            <w:webHidden/>
          </w:rPr>
          <w:fldChar w:fldCharType="end"/>
        </w:r>
      </w:hyperlink>
    </w:p>
    <w:p w14:paraId="071D9F28" w14:textId="77777777" w:rsidR="007B1A23" w:rsidRPr="000F4672" w:rsidRDefault="007B7FF5">
      <w:pPr>
        <w:spacing w:after="200" w:line="276" w:lineRule="auto"/>
        <w:rPr>
          <w:sz w:val="26"/>
          <w:szCs w:val="26"/>
        </w:rPr>
      </w:pPr>
      <w:r w:rsidRPr="000F4672">
        <w:rPr>
          <w:sz w:val="26"/>
          <w:szCs w:val="26"/>
        </w:rPr>
        <w:fldChar w:fldCharType="end"/>
      </w:r>
      <w:r w:rsidR="007B1A23" w:rsidRPr="000F4672">
        <w:rPr>
          <w:sz w:val="26"/>
          <w:szCs w:val="26"/>
        </w:rPr>
        <w:br w:type="page"/>
      </w:r>
    </w:p>
    <w:p w14:paraId="166F79F5" w14:textId="091F3597" w:rsidR="007B1A23" w:rsidRPr="000F4672" w:rsidRDefault="007B1A23" w:rsidP="00D8387E">
      <w:pPr>
        <w:pStyle w:val="Chng1"/>
      </w:pPr>
      <w:bookmarkStart w:id="8" w:name="_Toc387692910"/>
      <w:bookmarkStart w:id="9" w:name="_Toc168732265"/>
      <w:bookmarkStart w:id="10" w:name="_Toc168848588"/>
      <w:r w:rsidRPr="000F4672">
        <w:lastRenderedPageBreak/>
        <w:t>C</w:t>
      </w:r>
      <w:r w:rsidR="00CD13EC" w:rsidRPr="000F4672">
        <w:t>HƯƠNG 1</w:t>
      </w:r>
      <w:r w:rsidR="0064189C" w:rsidRPr="000F4672">
        <w:t xml:space="preserve"> – </w:t>
      </w:r>
      <w:bookmarkEnd w:id="8"/>
      <w:bookmarkEnd w:id="9"/>
      <w:bookmarkEnd w:id="10"/>
      <w:r w:rsidR="00DC1128" w:rsidRPr="00DC1128">
        <w:t>Kiến trúc và huấn luyện BERT</w:t>
      </w:r>
    </w:p>
    <w:p w14:paraId="109B8ABE" w14:textId="77777777" w:rsidR="003D0208" w:rsidRDefault="003D0208" w:rsidP="003D0208">
      <w:pPr>
        <w:pStyle w:val="Nidungvnbn"/>
        <w:ind w:firstLine="0"/>
      </w:pPr>
      <w:bookmarkStart w:id="11" w:name="_Toc387692917"/>
      <w:bookmarkStart w:id="12" w:name="_Toc168732297"/>
      <w:bookmarkStart w:id="13" w:name="_Toc168848621"/>
    </w:p>
    <w:p w14:paraId="68FD88EC" w14:textId="2A24F036" w:rsidR="002D4545" w:rsidRDefault="002D4545">
      <w:pPr>
        <w:spacing w:after="200" w:line="276" w:lineRule="auto"/>
        <w:rPr>
          <w:sz w:val="26"/>
          <w:szCs w:val="26"/>
        </w:rPr>
      </w:pPr>
      <w:r>
        <w:br w:type="page"/>
      </w:r>
    </w:p>
    <w:p w14:paraId="662017F0" w14:textId="77777777" w:rsidR="003D0208" w:rsidRDefault="003D0208" w:rsidP="003D0208">
      <w:pPr>
        <w:pStyle w:val="Nidungvnbn"/>
        <w:ind w:firstLine="0"/>
      </w:pPr>
    </w:p>
    <w:p w14:paraId="76950EC2" w14:textId="5C187ED8" w:rsidR="007B1A23" w:rsidRDefault="00453AB1" w:rsidP="00C906DF">
      <w:pPr>
        <w:pStyle w:val="Chng1"/>
      </w:pPr>
      <w:r w:rsidRPr="000F4672">
        <w:t>CHƯƠNG 2</w:t>
      </w:r>
      <w:r w:rsidR="00024496" w:rsidRPr="000F4672">
        <w:t xml:space="preserve"> – </w:t>
      </w:r>
      <w:bookmarkEnd w:id="11"/>
      <w:bookmarkEnd w:id="12"/>
      <w:bookmarkEnd w:id="13"/>
      <w:r w:rsidR="00B309EF">
        <w:t xml:space="preserve">GAN </w:t>
      </w:r>
      <w:r w:rsidR="00C906DF">
        <w:t xml:space="preserve"> </w:t>
      </w:r>
    </w:p>
    <w:p w14:paraId="4EED543D" w14:textId="06C3C167" w:rsidR="00720383" w:rsidRDefault="009E29D7" w:rsidP="00720383">
      <w:pPr>
        <w:pStyle w:val="Mc2"/>
        <w:numPr>
          <w:ilvl w:val="1"/>
          <w:numId w:val="9"/>
        </w:numPr>
      </w:pPr>
      <w:bookmarkStart w:id="14" w:name="_Toc168732298"/>
      <w:bookmarkStart w:id="15" w:name="_Toc168848622"/>
      <w:r>
        <w:t xml:space="preserve"> </w:t>
      </w:r>
      <w:r w:rsidR="00C906DF">
        <w:t>Giới thiệu</w:t>
      </w:r>
      <w:bookmarkEnd w:id="14"/>
      <w:bookmarkEnd w:id="15"/>
    </w:p>
    <w:p w14:paraId="36C33A50" w14:textId="4B2C64B6" w:rsidR="00B95C59" w:rsidRDefault="00B95C59" w:rsidP="00B95C59">
      <w:pPr>
        <w:pStyle w:val="Nidungvnbn"/>
      </w:pPr>
      <w:r>
        <w:t>Mạng đối kháng sinh thành (GAN - Generative Adversarial Network) là một mô hình học máy sâu được sử dụng để tạo ra các dữ liệu mới, giống như thật. GAN bao gồm hai mạng thần kinh đối kháng nhau:</w:t>
      </w:r>
    </w:p>
    <w:p w14:paraId="7AA0E634" w14:textId="25E0BB5D" w:rsidR="00B95C59" w:rsidRDefault="00B95C59" w:rsidP="00B95C59">
      <w:pPr>
        <w:pStyle w:val="Nidungvnbn"/>
        <w:numPr>
          <w:ilvl w:val="0"/>
          <w:numId w:val="62"/>
        </w:numPr>
      </w:pPr>
      <w:r>
        <w:t>Mạng sinh (Generator): Nhiệm vụ của mạng này là tạo ra các dữ liệu giả, ví dụ như hình ảnh, âm thanh, văn bản, từ một phân phối ngẫu nhiên.</w:t>
      </w:r>
    </w:p>
    <w:p w14:paraId="38EFF661" w14:textId="77777777" w:rsidR="00300DE0" w:rsidRPr="00300DE0" w:rsidRDefault="00B95C59" w:rsidP="00B95C59">
      <w:pPr>
        <w:pStyle w:val="Nidungvnbn"/>
        <w:numPr>
          <w:ilvl w:val="0"/>
          <w:numId w:val="62"/>
        </w:numPr>
        <w:rPr>
          <w:b/>
          <w:sz w:val="32"/>
          <w:szCs w:val="32"/>
        </w:rPr>
      </w:pPr>
      <w:r>
        <w:t>Mạng phân biệt (Discriminator): Nhiệm vụ của mạng này là phân biệt giữa dữ liệu thật và dữ liệu giả do mạng sinh tạo ra.</w:t>
      </w:r>
    </w:p>
    <w:p w14:paraId="08ADC053" w14:textId="13B7AEF1" w:rsidR="00300DE0" w:rsidRPr="00300DE0" w:rsidRDefault="00300DE0" w:rsidP="00300DE0">
      <w:pPr>
        <w:pStyle w:val="Nidungvnbn"/>
        <w:ind w:left="720" w:firstLine="0"/>
        <w:rPr>
          <w:b/>
          <w:sz w:val="32"/>
          <w:szCs w:val="32"/>
        </w:rPr>
      </w:pPr>
      <w:r>
        <w:rPr>
          <w:noProof/>
        </w:rPr>
        <w:drawing>
          <wp:inline distT="0" distB="0" distL="0" distR="0" wp14:anchorId="662A8350" wp14:editId="5E4CCB82">
            <wp:extent cx="5791835" cy="3482975"/>
            <wp:effectExtent l="0" t="0" r="0" b="3175"/>
            <wp:docPr id="153733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482975"/>
                    </a:xfrm>
                    <a:prstGeom prst="rect">
                      <a:avLst/>
                    </a:prstGeom>
                    <a:noFill/>
                    <a:ln>
                      <a:noFill/>
                    </a:ln>
                  </pic:spPr>
                </pic:pic>
              </a:graphicData>
            </a:graphic>
          </wp:inline>
        </w:drawing>
      </w:r>
    </w:p>
    <w:p w14:paraId="1C07E7E8" w14:textId="341B50AD" w:rsidR="00300DE0" w:rsidRDefault="002B5B50" w:rsidP="002B5B50">
      <w:pPr>
        <w:pStyle w:val="Nidungvnbn"/>
      </w:pPr>
      <w:r w:rsidRPr="002B5B50">
        <w:t xml:space="preserve">Ý tưởng của mô hình Generative Adversarial Network (GAN) bắt nguồn từ trò chơi zero-sum non-cooperative game, tương tự như cờ vua hoặc cờ tướng, trong đó một người chơi thắng sẽ khiến người kia thua. Cả Generator và Discriminator trong mạng GAN đều hoạt động như hai đối thủ trong trò chơi này. Trong lý thuyết trò chơi, mô hình </w:t>
      </w:r>
      <w:r w:rsidRPr="002B5B50">
        <w:lastRenderedPageBreak/>
        <w:t>GAN sẽ hội tụ khi cả Generator và Discriminator đạt tới trạng thái cân bằng Nash, tức là cả hai đối thủ đều không thể cải thiện tình hình của mình mà chỉ có thể cản trở đối thủ.</w:t>
      </w:r>
    </w:p>
    <w:p w14:paraId="7E37DA1B" w14:textId="5F70597C" w:rsidR="00300DE0" w:rsidRDefault="00300DE0" w:rsidP="00300DE0">
      <w:pPr>
        <w:pStyle w:val="Mc2"/>
        <w:numPr>
          <w:ilvl w:val="1"/>
          <w:numId w:val="9"/>
        </w:numPr>
      </w:pPr>
      <w:r>
        <w:t xml:space="preserve"> GANs sinh ra để giải quyết vấn đề gì?</w:t>
      </w:r>
    </w:p>
    <w:p w14:paraId="5EDD491F" w14:textId="77777777" w:rsidR="00300DE0" w:rsidRDefault="00300DE0" w:rsidP="00300DE0">
      <w:pPr>
        <w:pStyle w:val="Nidungvnbn"/>
      </w:pPr>
      <w:r>
        <w:t>Mạng Tạo Sinh Đối Kháng (GANs) được phát triển để giải quyết một số vấn đề lớn mà các mạng neural network truyền thống gặp phải:</w:t>
      </w:r>
    </w:p>
    <w:p w14:paraId="3FEFBE3F" w14:textId="63CD2418" w:rsidR="00300DE0" w:rsidRDefault="00300DE0" w:rsidP="002B5B50">
      <w:pPr>
        <w:pStyle w:val="Nidungvnbn"/>
        <w:numPr>
          <w:ilvl w:val="0"/>
          <w:numId w:val="63"/>
        </w:numPr>
      </w:pPr>
      <w:r w:rsidRPr="002B5B50">
        <w:rPr>
          <w:b/>
          <w:bCs/>
        </w:rPr>
        <w:t>Dễ bị lừa bởi nhiễu (noise)</w:t>
      </w:r>
      <w:r>
        <w:t>: Các mạng neural network thông thường có thể dễ dàng bị đánh lừa khi thêm một lượng nhiễu nhỏ vào dữ liệu. Ví dụ, một hình ảnh mèo có thể được nhận dạng sai là một con chó nếu thêm một lượng nhiễu không đáng kể.</w:t>
      </w:r>
    </w:p>
    <w:p w14:paraId="6B624496" w14:textId="77777777" w:rsidR="00300DE0" w:rsidRDefault="00300DE0" w:rsidP="00300DE0">
      <w:pPr>
        <w:pStyle w:val="Nidungvnbn"/>
        <w:numPr>
          <w:ilvl w:val="0"/>
          <w:numId w:val="63"/>
        </w:numPr>
      </w:pPr>
      <w:r w:rsidRPr="002B5B50">
        <w:rPr>
          <w:b/>
          <w:bCs/>
        </w:rPr>
        <w:t>Dễ bị overfitting</w:t>
      </w:r>
      <w:r>
        <w:t>: Khi huấn luyện trên một lượng dữ liệu hạn chế, các mạng neural network thông thường có xu hướng học quá mức các đặc trưng của dữ liệu huấn luyện, làm giảm khả năng tổng quát hóa cho dữ liệu mới.</w:t>
      </w:r>
    </w:p>
    <w:p w14:paraId="0038601F" w14:textId="77777777" w:rsidR="00300DE0" w:rsidRDefault="00300DE0" w:rsidP="00300DE0">
      <w:pPr>
        <w:pStyle w:val="Nidungvnbn"/>
        <w:numPr>
          <w:ilvl w:val="0"/>
          <w:numId w:val="63"/>
        </w:numPr>
      </w:pPr>
      <w:r w:rsidRPr="002B5B50">
        <w:rPr>
          <w:b/>
          <w:bCs/>
        </w:rPr>
        <w:t>Ánh xạ tuyến tính giữa Input và Output</w:t>
      </w:r>
      <w:r>
        <w:t>: Trong nhiều trường hợp, quá trình ánh xạ từ đầu vào (Input) sang đầu ra (Output) của các mạng neural network là tuyến tính. Điều này không phản ánh đúng sự phức tạp của dữ liệu thực tế, nơi mà các đặc trưng có thể thay đổi phi tuyến tính và phức tạp.</w:t>
      </w:r>
    </w:p>
    <w:p w14:paraId="0DCC475A" w14:textId="2DAD8FE0" w:rsidR="00300DE0" w:rsidRDefault="0014753A" w:rsidP="0014753A">
      <w:pPr>
        <w:pStyle w:val="Mc2"/>
      </w:pPr>
      <w:r>
        <w:t xml:space="preserve">2.3 </w:t>
      </w:r>
      <w:r w:rsidR="00271AC2">
        <w:t>Nguyên lý hoạt động của GAN</w:t>
      </w:r>
    </w:p>
    <w:p w14:paraId="57B0DBF1" w14:textId="21CEC03F" w:rsidR="00271AC2" w:rsidRDefault="00271AC2" w:rsidP="00271AC2">
      <w:pPr>
        <w:pStyle w:val="Nidungvnbn"/>
        <w:ind w:left="360" w:firstLine="0"/>
      </w:pPr>
      <w:r>
        <w:t>Như ở trên mình cũng đã giới thiệu về Generator và Discriminator. Thì 2 khái niệm:</w:t>
      </w:r>
    </w:p>
    <w:p w14:paraId="0130590A" w14:textId="6E0A6720" w:rsidR="00271AC2" w:rsidRDefault="00271AC2" w:rsidP="00271AC2">
      <w:pPr>
        <w:pStyle w:val="Nidungvnbn"/>
        <w:numPr>
          <w:ilvl w:val="0"/>
          <w:numId w:val="62"/>
        </w:numPr>
      </w:pPr>
      <w:r>
        <w:t xml:space="preserve">Mạng sinh (Generator): Nhiệm vụ của mạng này là tạo ra các dữ liệu giả, ví dụ như hình ảnh, âm thanh, văn bản, từ một phân phối ngẫu nhiên. </w:t>
      </w:r>
      <w:r w:rsidRPr="00271AC2">
        <w:t>Để có thể đánh lừa được Discriminator thì đòi hỏi mô hình sinh ra output phải thực sự tốt. Do đó chất lượng ảnh phải càng như thật càng tốt.</w:t>
      </w:r>
    </w:p>
    <w:p w14:paraId="36D47A2C" w14:textId="580A2813" w:rsidR="00271AC2" w:rsidRPr="00271AC2" w:rsidRDefault="00271AC2" w:rsidP="00271AC2">
      <w:pPr>
        <w:pStyle w:val="Nidungvnbn"/>
        <w:numPr>
          <w:ilvl w:val="0"/>
          <w:numId w:val="62"/>
        </w:numPr>
        <w:rPr>
          <w:b/>
          <w:sz w:val="32"/>
          <w:szCs w:val="32"/>
        </w:rPr>
      </w:pPr>
      <w:r>
        <w:t xml:space="preserve">Mạng phân biệt (Discriminator): Nhiệm vụ của mạng này là phân biệt giữa dữ liệu thật và dữ liệu giả do mạng sinh tạo ra. Vì vậy, </w:t>
      </w:r>
      <w:r w:rsidRPr="00271AC2">
        <w:t xml:space="preserve">Discriminator cố gắng phân biệt dữ liệu mà Genarator đổ vào và chứng minh nó là hàng fake sau đó </w:t>
      </w:r>
      <w:r w:rsidRPr="00271AC2">
        <w:lastRenderedPageBreak/>
        <w:t>thông báo lại cho Generator để nó cải thiện, cứ như thế quá trình này lặp đi lặp lại để generator có thể tạo ra sample hoàn hảo nhất mà Discriminator không thể phân biệt được.</w:t>
      </w:r>
    </w:p>
    <w:p w14:paraId="51E1550D" w14:textId="2AD06AF7" w:rsidR="00271AC2" w:rsidRDefault="00271AC2" w:rsidP="00271AC2">
      <w:pPr>
        <w:pStyle w:val="Nidungvnbn"/>
        <w:rPr>
          <w:b/>
          <w:sz w:val="32"/>
          <w:szCs w:val="32"/>
        </w:rPr>
      </w:pPr>
      <w:r>
        <w:rPr>
          <w:noProof/>
        </w:rPr>
        <w:drawing>
          <wp:inline distT="0" distB="0" distL="0" distR="0" wp14:anchorId="4E3EB0C8" wp14:editId="1810B2F8">
            <wp:extent cx="5791835" cy="3956050"/>
            <wp:effectExtent l="0" t="0" r="0" b="6350"/>
            <wp:docPr id="256848393"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8393" name="Picture 4" descr="A diagram of a network&#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56050"/>
                    </a:xfrm>
                    <a:prstGeom prst="rect">
                      <a:avLst/>
                    </a:prstGeom>
                    <a:noFill/>
                    <a:ln>
                      <a:noFill/>
                    </a:ln>
                  </pic:spPr>
                </pic:pic>
              </a:graphicData>
            </a:graphic>
          </wp:inline>
        </w:drawing>
      </w:r>
    </w:p>
    <w:p w14:paraId="36440284" w14:textId="2CF884B2" w:rsidR="00174966" w:rsidRDefault="0014753A" w:rsidP="006E3558">
      <w:pPr>
        <w:pStyle w:val="mc3"/>
      </w:pPr>
      <w:r>
        <w:t>2.3.1 Generator</w:t>
      </w:r>
    </w:p>
    <w:p w14:paraId="5DF6CC5D" w14:textId="66886E6C" w:rsidR="006E3558" w:rsidRDefault="006E3558" w:rsidP="006E3558">
      <w:pPr>
        <w:pStyle w:val="Nidungvnbn"/>
        <w:rPr>
          <w:noProof/>
        </w:rPr>
      </w:pPr>
      <w:r>
        <w:rPr>
          <w:noProof/>
        </w:rPr>
        <w:t xml:space="preserve">Generator về bản chất là một mô hình sinh nhận đầu vào là một tập hợp các véc tơ nhiễu </w:t>
      </w:r>
      <w:r w:rsidRPr="006E3558">
        <w:rPr>
          <w:b/>
          <w:bCs/>
          <w:noProof/>
        </w:rPr>
        <w:t>z</w:t>
      </w:r>
      <w:r>
        <w:rPr>
          <w:noProof/>
        </w:rPr>
        <w:t xml:space="preserve"> được khởi tạo ngẫu nhiên theo phân phối Gaussian. Từ tập véc tơ đầu vào ngẫu nhiên, mô hình generator là một mạng học sâu có tác dụng biến đổi ra bức ảnh giả ở output. Bức ảnh giả này sẽ được sử dụng làm đầu vào cho kiến trúc Discriminator.</w:t>
      </w:r>
    </w:p>
    <w:p w14:paraId="0768860E" w14:textId="656DD448" w:rsidR="006E3558" w:rsidRDefault="006E3558" w:rsidP="006E3558">
      <w:pPr>
        <w:pStyle w:val="Nidungvnbn"/>
        <w:rPr>
          <w:noProof/>
        </w:rPr>
      </w:pPr>
      <w:r>
        <w:rPr>
          <w:noProof/>
        </w:rPr>
        <w:lastRenderedPageBreak/>
        <w:drawing>
          <wp:inline distT="0" distB="0" distL="0" distR="0" wp14:anchorId="4175C06C" wp14:editId="5D63C926">
            <wp:extent cx="4823460" cy="2896235"/>
            <wp:effectExtent l="0" t="0" r="0" b="0"/>
            <wp:docPr id="397947707" name="Picture 5" descr="A diagram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47707" name="Picture 5" descr="A diagram of a ca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r="16719"/>
                    <a:stretch/>
                  </pic:blipFill>
                  <pic:spPr bwMode="auto">
                    <a:xfrm>
                      <a:off x="0" y="0"/>
                      <a:ext cx="4823460" cy="2896235"/>
                    </a:xfrm>
                    <a:prstGeom prst="rect">
                      <a:avLst/>
                    </a:prstGeom>
                    <a:noFill/>
                    <a:ln>
                      <a:noFill/>
                    </a:ln>
                    <a:extLst>
                      <a:ext uri="{53640926-AAD7-44D8-BBD7-CCE9431645EC}">
                        <a14:shadowObscured xmlns:a14="http://schemas.microsoft.com/office/drawing/2010/main"/>
                      </a:ext>
                    </a:extLst>
                  </pic:spPr>
                </pic:pic>
              </a:graphicData>
            </a:graphic>
          </wp:inline>
        </w:drawing>
      </w:r>
    </w:p>
    <w:p w14:paraId="0AD26D86" w14:textId="774D1062" w:rsidR="0014753A" w:rsidRDefault="0014753A" w:rsidP="006E3558">
      <w:pPr>
        <w:pStyle w:val="mc3"/>
        <w:numPr>
          <w:ilvl w:val="2"/>
          <w:numId w:val="65"/>
        </w:numPr>
      </w:pPr>
      <w:r>
        <w:t>Discriminator</w:t>
      </w:r>
    </w:p>
    <w:p w14:paraId="14BB7A3C" w14:textId="048C865A" w:rsidR="006E3558" w:rsidRDefault="006E3558" w:rsidP="006E3558">
      <w:pPr>
        <w:pStyle w:val="Nidungvnbn"/>
      </w:pPr>
      <w:r w:rsidRPr="006E3558">
        <w:t>Mô hình Discriminator sẽ có tác dụng phân biệt ảnh input là thật hay giả. Nhãn của mô hình sẽ là </w:t>
      </w:r>
      <w:r w:rsidRPr="006E3558">
        <w:rPr>
          <w:i/>
          <w:iCs/>
        </w:rPr>
        <w:t>thật</w:t>
      </w:r>
      <w:r w:rsidRPr="006E3558">
        <w:t> nếu ảnh đầu vào của Discriminator được lấy tập mẫu huấn luyện và </w:t>
      </w:r>
      <w:r w:rsidRPr="006E3558">
        <w:rPr>
          <w:i/>
          <w:iCs/>
        </w:rPr>
        <w:t>giả</w:t>
      </w:r>
      <w:r w:rsidRPr="006E3558">
        <w:t> nếu được lấy từ output của mô hình Generator. Về bản chất đây là một bài toán phân loại nhị phân (binary classification) thông thường. Để tính phân phối xác suất cho output cho Discriminator chúng ta sử dụng hàm sigmoid.</w:t>
      </w:r>
    </w:p>
    <w:p w14:paraId="1B91916D" w14:textId="5C9678D1" w:rsidR="006E3558" w:rsidRDefault="006E3558" w:rsidP="006E3558">
      <w:pPr>
        <w:pStyle w:val="Nidungvnbn"/>
      </w:pPr>
      <w:r>
        <w:rPr>
          <w:noProof/>
        </w:rPr>
        <w:lastRenderedPageBreak/>
        <w:drawing>
          <wp:inline distT="0" distB="0" distL="0" distR="0" wp14:anchorId="35088BAF" wp14:editId="5CB7F27D">
            <wp:extent cx="5791835" cy="3326765"/>
            <wp:effectExtent l="0" t="0" r="0" b="6985"/>
            <wp:docPr id="1230143737" name="Picture 6" descr="A diagram of a cat and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43737" name="Picture 6" descr="A diagram of a cat and do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3326765"/>
                    </a:xfrm>
                    <a:prstGeom prst="rect">
                      <a:avLst/>
                    </a:prstGeom>
                    <a:noFill/>
                    <a:ln>
                      <a:noFill/>
                    </a:ln>
                  </pic:spPr>
                </pic:pic>
              </a:graphicData>
            </a:graphic>
          </wp:inline>
        </w:drawing>
      </w:r>
    </w:p>
    <w:p w14:paraId="29AAFA91" w14:textId="628D129B" w:rsidR="0014753A" w:rsidRDefault="0014753A" w:rsidP="00A448D6">
      <w:pPr>
        <w:pStyle w:val="mc3"/>
        <w:numPr>
          <w:ilvl w:val="2"/>
          <w:numId w:val="65"/>
        </w:numPr>
      </w:pPr>
      <w:r>
        <w:t>Loss function</w:t>
      </w:r>
    </w:p>
    <w:p w14:paraId="47C42190" w14:textId="77777777" w:rsidR="00474F46" w:rsidRDefault="00474F46" w:rsidP="00474F46">
      <w:pPr>
        <w:pStyle w:val="Nidungvnbn"/>
      </w:pPr>
      <w:r>
        <w:t>Kí hiệu:</w:t>
      </w:r>
    </w:p>
    <w:p w14:paraId="23D37B7A" w14:textId="359D6CBA" w:rsidR="00474F46" w:rsidRDefault="00474F46" w:rsidP="00474F46">
      <w:pPr>
        <w:pStyle w:val="Nidungvnbn"/>
        <w:numPr>
          <w:ilvl w:val="0"/>
          <w:numId w:val="62"/>
        </w:numPr>
      </w:pPr>
      <w:r>
        <w:t xml:space="preserve"> z là noise đầu vào của generator, x là dữ liệu thật từ bộ dataset.</w:t>
      </w:r>
    </w:p>
    <w:p w14:paraId="79A9A989" w14:textId="77777777" w:rsidR="00474F46" w:rsidRDefault="00474F46" w:rsidP="00474F46">
      <w:pPr>
        <w:pStyle w:val="Nidungvnbn"/>
        <w:numPr>
          <w:ilvl w:val="0"/>
          <w:numId w:val="62"/>
        </w:numPr>
      </w:pPr>
      <w:r>
        <w:t xml:space="preserve">G là mạng Generator, D là mạng Discriminator. </w:t>
      </w:r>
    </w:p>
    <w:p w14:paraId="4EAA06AF" w14:textId="77777777" w:rsidR="00474F46" w:rsidRDefault="00474F46" w:rsidP="00474F46">
      <w:pPr>
        <w:pStyle w:val="Nidungvnbn"/>
        <w:numPr>
          <w:ilvl w:val="0"/>
          <w:numId w:val="62"/>
        </w:numPr>
      </w:pPr>
      <w:r>
        <w:t xml:space="preserve">G(z) là ảnh được sinh ta từ Generator. </w:t>
      </w:r>
    </w:p>
    <w:p w14:paraId="0AFBBAF0" w14:textId="75FDF549" w:rsidR="00474F46" w:rsidRDefault="00474F46" w:rsidP="00474F46">
      <w:pPr>
        <w:pStyle w:val="Nidungvnbn"/>
        <w:numPr>
          <w:ilvl w:val="0"/>
          <w:numId w:val="62"/>
        </w:numPr>
      </w:pPr>
      <w:r>
        <w:t>D(x) là giá trị dự đoán của Discriminator xem ảnh x là thật hay không</w:t>
      </w:r>
    </w:p>
    <w:p w14:paraId="17668754" w14:textId="6BCF4E4C" w:rsidR="00474F46" w:rsidRDefault="00474F46" w:rsidP="00474F46">
      <w:pPr>
        <w:pStyle w:val="Nidungvnbn"/>
        <w:numPr>
          <w:ilvl w:val="0"/>
          <w:numId w:val="62"/>
        </w:numPr>
      </w:pPr>
      <w:r>
        <w:t>D(G(z)) là giá trị dự đoán xem ảnh sinh ra từ Generator là ảnh thật hay không.</w:t>
      </w:r>
    </w:p>
    <w:p w14:paraId="7EF4A66A" w14:textId="2AB7E3A3" w:rsidR="00474F46" w:rsidRDefault="00474F46" w:rsidP="00474F46">
      <w:pPr>
        <w:pStyle w:val="Nidungvnbn"/>
      </w:pPr>
      <w:r>
        <w:t>Vì ta có 2 mạng Generator và Discriminator với mục tiêu khác nhau, nên cần thiết kế 2 loss function cho mỗi mạng.</w:t>
      </w:r>
    </w:p>
    <w:p w14:paraId="2A4A47DC" w14:textId="0AA12A0C" w:rsidR="0014753A" w:rsidRDefault="00474F46" w:rsidP="00474F46">
      <w:pPr>
        <w:pStyle w:val="Nidungvnbn"/>
      </w:pPr>
      <w:r w:rsidRPr="00474F46">
        <w:rPr>
          <w:b/>
          <w:bCs/>
        </w:rPr>
        <w:t>Discriminator</w:t>
      </w:r>
      <w:r>
        <w:t xml:space="preserve"> thì cố gắng phân biệt đâu là ảnh thật và đâu là ảnh giả. Vì là bài toán binary classification nên loss function dùng giống với </w:t>
      </w:r>
      <w:r w:rsidRPr="00474F46">
        <w:rPr>
          <w:b/>
          <w:bCs/>
        </w:rPr>
        <w:t>binary cross-entropy loss</w:t>
      </w:r>
      <w:r>
        <w:t xml:space="preserve"> của bài sigmoid.</w:t>
      </w:r>
    </w:p>
    <w:p w14:paraId="390EB996" w14:textId="2C38232E" w:rsidR="00474F46" w:rsidRDefault="00474F46" w:rsidP="00474F46">
      <w:pPr>
        <w:pStyle w:val="Nidungvnbn"/>
      </w:pPr>
      <w:r w:rsidRPr="00474F46">
        <w:t>Giá trị output của model qua hàm sigmoid nên sẽ trong (0, 1) nên Discriminator sẽ được train để input ảnh ở dataset thì output gần 1, còn input là ảnh sinh ra từ Generator thì output gần 0</w:t>
      </w:r>
      <w:r>
        <w:t>(Giả)</w:t>
      </w:r>
      <w:r w:rsidRPr="00474F46">
        <w:t xml:space="preserve">, hay D(x) -&gt; 1 </w:t>
      </w:r>
      <w:r>
        <w:t xml:space="preserve">(Thật) </w:t>
      </w:r>
      <w:r w:rsidRPr="00474F46">
        <w:t>còn D(G(z)) -&gt; 0.</w:t>
      </w:r>
      <w:r>
        <w:t xml:space="preserve"> Hay nói cách khác là </w:t>
      </w:r>
      <w:r w:rsidRPr="00474F46">
        <w:t xml:space="preserve">loss </w:t>
      </w:r>
      <w:r w:rsidRPr="00474F46">
        <w:lastRenderedPageBreak/>
        <w:t>function muốn maximize D(x) và minimize D(G(z))</w:t>
      </w:r>
      <w:r>
        <w:t xml:space="preserve"> = </w:t>
      </w:r>
      <w:r w:rsidRPr="00474F46">
        <w:t>maximize (1 – D(G(z)))</w:t>
      </w:r>
      <w:r>
        <w:t>.</w:t>
      </w:r>
      <w:r w:rsidR="00714E53" w:rsidRPr="00714E53">
        <w:t xml:space="preserve"> E là kì vọng, hiểu đơn giản là lấy trung bình của tất cả dữ liệu</w:t>
      </w:r>
      <w:r w:rsidR="00714E53">
        <w:t xml:space="preserve">. </w:t>
      </w:r>
      <w:r w:rsidR="00714E53" w:rsidRPr="00714E53">
        <w:t>Do đó loss function của Discriminator trong paper gốc được viết lại thành.</w:t>
      </w:r>
      <w:r w:rsidR="00714E53">
        <w:t xml:space="preserve"> </w:t>
      </w:r>
    </w:p>
    <w:p w14:paraId="4F1D0E59" w14:textId="72F8DAA7" w:rsidR="00714E53" w:rsidRDefault="00714E53" w:rsidP="00474F46">
      <w:pPr>
        <w:pStyle w:val="Nidungvnbn"/>
      </w:pPr>
      <w:r>
        <w:rPr>
          <w:noProof/>
        </w:rPr>
        <w:drawing>
          <wp:inline distT="0" distB="0" distL="0" distR="0" wp14:anchorId="302E2753" wp14:editId="3621E170">
            <wp:extent cx="5562322" cy="784860"/>
            <wp:effectExtent l="0" t="0" r="635" b="0"/>
            <wp:docPr id="1972261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6715" cy="795357"/>
                    </a:xfrm>
                    <a:prstGeom prst="rect">
                      <a:avLst/>
                    </a:prstGeom>
                    <a:noFill/>
                    <a:ln>
                      <a:noFill/>
                    </a:ln>
                  </pic:spPr>
                </pic:pic>
              </a:graphicData>
            </a:graphic>
          </wp:inline>
        </w:drawing>
      </w:r>
    </w:p>
    <w:p w14:paraId="25BD1BC9" w14:textId="5263DE4F" w:rsidR="00714E53" w:rsidRDefault="00714E53" w:rsidP="00714E53">
      <w:pPr>
        <w:pStyle w:val="Nidungvnbn"/>
      </w:pPr>
      <w:r w:rsidRPr="00714E53">
        <w:t>Generator sẽ học để đánh lừa Discriminator rằng số nó sinh ra là số thật, hay D(G(z)) -&gt; 1. Hay loss function muốn maximize D(G(z)), tương đương với minimize</w:t>
      </w:r>
      <w:proofErr w:type="gramStart"/>
      <w:r w:rsidRPr="00714E53">
        <w:t xml:space="preserve"> </w:t>
      </w:r>
      <w:r>
        <w:t xml:space="preserve">  </w:t>
      </w:r>
      <w:r w:rsidRPr="00714E53">
        <w:t>(</w:t>
      </w:r>
      <w:proofErr w:type="gramEnd"/>
      <w:r w:rsidRPr="00714E53">
        <w:t>1 – D(G(z)))</w:t>
      </w:r>
      <w:r>
        <w:t xml:space="preserve">. </w:t>
      </w:r>
    </w:p>
    <w:p w14:paraId="2D79DBEC" w14:textId="23FC2AF3" w:rsidR="00714E53" w:rsidRDefault="00714E53" w:rsidP="00714E53">
      <w:pPr>
        <w:pStyle w:val="Nidungvnbn"/>
      </w:pPr>
      <w:r>
        <w:rPr>
          <w:noProof/>
        </w:rPr>
        <w:drawing>
          <wp:inline distT="0" distB="0" distL="0" distR="0" wp14:anchorId="6FDCDF0B" wp14:editId="4CD90F4C">
            <wp:extent cx="4648200" cy="1059419"/>
            <wp:effectExtent l="0" t="0" r="0" b="7620"/>
            <wp:docPr id="736503717"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03717" name="Picture 8" descr="A black text on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025" cy="1071687"/>
                    </a:xfrm>
                    <a:prstGeom prst="rect">
                      <a:avLst/>
                    </a:prstGeom>
                    <a:noFill/>
                    <a:ln>
                      <a:noFill/>
                    </a:ln>
                  </pic:spPr>
                </pic:pic>
              </a:graphicData>
            </a:graphic>
          </wp:inline>
        </w:drawing>
      </w:r>
    </w:p>
    <w:p w14:paraId="39F5DA44" w14:textId="4F94B394" w:rsidR="00714E53" w:rsidRDefault="00714E53" w:rsidP="00714E53">
      <w:pPr>
        <w:pStyle w:val="Nidungvnbn"/>
        <w:ind w:firstLine="0"/>
      </w:pPr>
      <w:r>
        <w:t>Gộp lại ta có loss của mô hình GAN:</w:t>
      </w:r>
    </w:p>
    <w:p w14:paraId="7B9E18AA" w14:textId="7E14F32E" w:rsidR="00714E53" w:rsidRDefault="00714E53" w:rsidP="00714E53">
      <w:pPr>
        <w:pStyle w:val="Nidungvnbn"/>
        <w:ind w:firstLine="0"/>
      </w:pPr>
      <w:r>
        <w:rPr>
          <w:noProof/>
        </w:rPr>
        <w:drawing>
          <wp:inline distT="0" distB="0" distL="0" distR="0" wp14:anchorId="30D903A7" wp14:editId="78568890">
            <wp:extent cx="6100601" cy="518160"/>
            <wp:effectExtent l="0" t="0" r="0" b="0"/>
            <wp:docPr id="1206377484" name="Picture 9"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7484" name="Picture 9" descr="A close-up of a word&#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0788" t="1" r="7115" b="-4606"/>
                    <a:stretch/>
                  </pic:blipFill>
                  <pic:spPr bwMode="auto">
                    <a:xfrm>
                      <a:off x="0" y="0"/>
                      <a:ext cx="6103388" cy="518397"/>
                    </a:xfrm>
                    <a:prstGeom prst="rect">
                      <a:avLst/>
                    </a:prstGeom>
                    <a:noFill/>
                    <a:ln>
                      <a:noFill/>
                    </a:ln>
                    <a:extLst>
                      <a:ext uri="{53640926-AAD7-44D8-BBD7-CCE9431645EC}">
                        <a14:shadowObscured xmlns:a14="http://schemas.microsoft.com/office/drawing/2010/main"/>
                      </a:ext>
                    </a:extLst>
                  </pic:spPr>
                </pic:pic>
              </a:graphicData>
            </a:graphic>
          </wp:inline>
        </w:drawing>
      </w:r>
    </w:p>
    <w:p w14:paraId="5670DB4E" w14:textId="4241C3B5" w:rsidR="00714E53" w:rsidRDefault="00714E53" w:rsidP="00714E53">
      <w:pPr>
        <w:pStyle w:val="Nidungvnbn"/>
      </w:pPr>
      <w:r w:rsidRPr="00714E53">
        <w:t>Từ hàm loss của GAN có thể thấy là việc train Generator và Discriminator đối nghịch nhau, trong khi D cố gắng maximize loss thì G cố gắng minimize loss. Quá trình train GAN kết thúc khi model GAN đạt đến trạng thái cân bằng của 2 models, gọi là Nash equilibrium.</w:t>
      </w:r>
    </w:p>
    <w:p w14:paraId="6C6083F6" w14:textId="692FD9BB" w:rsidR="00714E53" w:rsidRDefault="00714E53" w:rsidP="00714E53">
      <w:pPr>
        <w:pStyle w:val="Nidungvnbn"/>
        <w:ind w:firstLine="0"/>
        <w:rPr>
          <w:b/>
          <w:bCs/>
        </w:rPr>
      </w:pPr>
      <w:r w:rsidRPr="00714E53">
        <w:rPr>
          <w:b/>
          <w:bCs/>
        </w:rPr>
        <w:t xml:space="preserve">Giải thích thêm: </w:t>
      </w:r>
    </w:p>
    <w:p w14:paraId="5DE63EF1" w14:textId="3143CB95" w:rsidR="00714E53" w:rsidRDefault="00714E53" w:rsidP="00714E53">
      <w:pPr>
        <w:pStyle w:val="Nidungvnbn"/>
        <w:numPr>
          <w:ilvl w:val="0"/>
          <w:numId w:val="62"/>
        </w:numPr>
      </w:pPr>
      <w:r w:rsidRPr="00714E53">
        <w:t xml:space="preserve">Vì tại sao có công thức </w:t>
      </w:r>
      <w:r>
        <w:t>của discriminator. Như ở trên đã nói thì loss của discrimator gi</w:t>
      </w:r>
      <w:r w:rsidR="00AE4821">
        <w:t xml:space="preserve">ống với </w:t>
      </w:r>
      <w:r w:rsidR="00AE4821" w:rsidRPr="00474F46">
        <w:rPr>
          <w:b/>
          <w:bCs/>
        </w:rPr>
        <w:t>binary cross-entropy loss</w:t>
      </w:r>
      <w:r w:rsidR="00AE4821">
        <w:rPr>
          <w:b/>
          <w:bCs/>
        </w:rPr>
        <w:t xml:space="preserve">. </w:t>
      </w:r>
      <w:r w:rsidR="00AE4821">
        <w:t>Công thức của binary cross-entropy:</w:t>
      </w:r>
    </w:p>
    <w:p w14:paraId="5C905C7E" w14:textId="52801328" w:rsidR="00AE4821" w:rsidRDefault="00AE4821" w:rsidP="00AE4821">
      <w:pPr>
        <w:pStyle w:val="Nidungvnbn"/>
        <w:ind w:left="1080" w:firstLine="0"/>
      </w:pPr>
      <w:r w:rsidRPr="00AE4821">
        <w:rPr>
          <w:noProof/>
        </w:rPr>
        <w:drawing>
          <wp:inline distT="0" distB="0" distL="0" distR="0" wp14:anchorId="166BD58D" wp14:editId="16FA9BE9">
            <wp:extent cx="5311140" cy="636452"/>
            <wp:effectExtent l="0" t="0" r="3810" b="0"/>
            <wp:docPr id="32638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82675" name=""/>
                    <pic:cNvPicPr/>
                  </pic:nvPicPr>
                  <pic:blipFill>
                    <a:blip r:embed="rId22"/>
                    <a:stretch>
                      <a:fillRect/>
                    </a:stretch>
                  </pic:blipFill>
                  <pic:spPr>
                    <a:xfrm>
                      <a:off x="0" y="0"/>
                      <a:ext cx="5367150" cy="643164"/>
                    </a:xfrm>
                    <a:prstGeom prst="rect">
                      <a:avLst/>
                    </a:prstGeom>
                  </pic:spPr>
                </pic:pic>
              </a:graphicData>
            </a:graphic>
          </wp:inline>
        </w:drawing>
      </w:r>
    </w:p>
    <w:p w14:paraId="404C9836" w14:textId="07E067E5" w:rsidR="00AE4821" w:rsidRDefault="00AE4821" w:rsidP="00AE4821">
      <w:pPr>
        <w:pStyle w:val="Nidungvnbn"/>
        <w:numPr>
          <w:ilvl w:val="0"/>
          <w:numId w:val="62"/>
        </w:numPr>
      </w:pPr>
      <m:oMath>
        <m:r>
          <w:rPr>
            <w:rFonts w:ascii="Cambria Math" w:hAnsi="Cambria Math"/>
          </w:rPr>
          <w:lastRenderedPageBreak/>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w:r w:rsidRPr="00AE4821">
        <w:t xml:space="preserve">là xác suất dự báo nhãn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E4821">
        <w:t xml:space="preserve"> từ mô hình.</w:t>
      </w:r>
      <w:r>
        <w:t xml:space="preserve"> Vì vậy D(x) cũng tương tự nó cũng là dự báo xác suất cho đầu vào x</w:t>
      </w:r>
      <w:r w:rsidR="008A04BF">
        <w:t xml:space="preserve"> (</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)==D(x)</m:t>
        </m:r>
      </m:oMath>
      <w:r w:rsidR="008A04BF">
        <w:t>)</w:t>
      </w:r>
      <w:r>
        <w:t xml:space="preserve">. Vì vậy nó có 2 trường hợp xãy ra là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1 va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0 (tương đương với Thật hay Giả).</w:t>
      </w:r>
    </w:p>
    <w:p w14:paraId="7B02C270" w14:textId="77777777" w:rsidR="008A04BF" w:rsidRDefault="00AE4821" w:rsidP="00AE4821">
      <w:pPr>
        <w:pStyle w:val="Nidungvnbn"/>
        <w:numPr>
          <w:ilvl w:val="1"/>
          <w:numId w:val="62"/>
        </w:numPr>
      </w:pPr>
      <w:r>
        <w:t xml:space="preserve">Với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và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0 thay vào công thức cross-entropy thì nó còn lại</w:t>
      </w:r>
      <w:r w:rsidR="008A04BF">
        <w:t xml:space="preserve"> </w:t>
      </w:r>
    </w:p>
    <w:p w14:paraId="5D41EC13" w14:textId="1AF1EA45" w:rsidR="008A04BF" w:rsidRDefault="00000000" w:rsidP="008A04BF">
      <w:pPr>
        <w:pStyle w:val="Nidungvnbn"/>
        <w:numPr>
          <w:ilvl w:val="2"/>
          <w:numId w:val="62"/>
        </w:numP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e>
        </m:func>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D(x) </m:t>
                </m:r>
              </m:e>
            </m:func>
            <m:r>
              <w:rPr>
                <w:rFonts w:ascii="Cambria Math" w:hAnsi="Cambria Math"/>
              </w:rPr>
              <m:t xml:space="preserve"> </m:t>
            </m:r>
          </m:e>
        </m:func>
      </m:oMath>
      <w:r w:rsidR="008A04BF">
        <w:t xml:space="preserve"> </w:t>
      </w:r>
      <w:r w:rsidR="00620C8D">
        <w:tab/>
      </w:r>
    </w:p>
    <w:p w14:paraId="3A053951" w14:textId="22B6E8B8" w:rsidR="00AE4821" w:rsidRDefault="008A04BF" w:rsidP="00AE4821">
      <w:pPr>
        <w:pStyle w:val="Nidungvnbn"/>
        <w:numPr>
          <w:ilvl w:val="1"/>
          <w:numId w:val="62"/>
        </w:numPr>
      </w:pPr>
      <w:r>
        <w:t xml:space="preserve">Tương tự với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và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1,</w:t>
      </w:r>
    </w:p>
    <w:p w14:paraId="1395FC4F" w14:textId="6E0FB39F" w:rsidR="00474F46" w:rsidRDefault="00000000" w:rsidP="008A04BF">
      <w:pPr>
        <w:pStyle w:val="Nidungvnbn"/>
        <w:numPr>
          <w:ilvl w:val="2"/>
          <w:numId w:val="62"/>
        </w:numPr>
      </w:pPr>
      <m:oMath>
        <m:sSub>
          <m:sSubPr>
            <m:ctrlPr>
              <w:rPr>
                <w:rFonts w:ascii="Cambria Math" w:hAnsi="Cambria Math"/>
                <w:i/>
              </w:rPr>
            </m:ctrlPr>
          </m:sSubPr>
          <m:e>
            <m:r>
              <w:rPr>
                <w:rFonts w:ascii="Cambria Math" w:hAnsi="Cambria Math"/>
              </w:rPr>
              <m:t>(1- y</m:t>
            </m:r>
          </m:e>
          <m:sub>
            <m:r>
              <w:rPr>
                <w:rFonts w:ascii="Cambria Math" w:hAnsi="Cambria Math"/>
              </w:rPr>
              <m:t>i</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w:rPr>
                <w:rFonts w:ascii="Cambria Math" w:hAnsi="Cambria Math"/>
              </w:rPr>
              <m:t>(1- 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e>
        </m:func>
        <m:func>
          <m:funcPr>
            <m:ctrlPr>
              <w:rPr>
                <w:rFonts w:ascii="Cambria Math" w:hAnsi="Cambria Math"/>
                <w:i/>
              </w:rPr>
            </m:ctrlPr>
          </m:funcPr>
          <m:fName>
            <m:r>
              <m:rPr>
                <m:sty m:val="p"/>
              </m:rPr>
              <w:rPr>
                <w:rFonts w:ascii="Cambria Math" w:hAnsi="Cambria Math"/>
              </w:rPr>
              <m:t xml:space="preserve">log(1- </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unc>
              <m:funcPr>
                <m:ctrlPr>
                  <w:rPr>
                    <w:rFonts w:ascii="Cambria Math" w:hAnsi="Cambria Math"/>
                    <w:i/>
                  </w:rPr>
                </m:ctrlPr>
              </m:funcPr>
              <m:fName>
                <m:r>
                  <m:rPr>
                    <m:sty m:val="p"/>
                  </m:rPr>
                  <w:rPr>
                    <w:rFonts w:ascii="Cambria Math" w:hAnsi="Cambria Math"/>
                  </w:rPr>
                  <m:t>log(1-</m:t>
                </m:r>
              </m:fName>
              <m:e>
                <m:r>
                  <w:rPr>
                    <w:rFonts w:ascii="Cambria Math" w:hAnsi="Cambria Math"/>
                  </w:rPr>
                  <m:t xml:space="preserve">D(x) </m:t>
                </m:r>
              </m:e>
            </m:func>
            <m:r>
              <w:rPr>
                <w:rFonts w:ascii="Cambria Math" w:hAnsi="Cambria Math"/>
              </w:rPr>
              <m:t xml:space="preserve">) </m:t>
            </m:r>
          </m:e>
        </m:func>
      </m:oMath>
      <w:r w:rsidR="008A04BF">
        <w:t xml:space="preserve"> </w:t>
      </w:r>
    </w:p>
    <w:p w14:paraId="280B088E" w14:textId="77777777" w:rsidR="00474F46" w:rsidRPr="00474F46" w:rsidRDefault="00474F46" w:rsidP="008A04BF">
      <w:pPr>
        <w:pStyle w:val="Nidungvnbn"/>
        <w:ind w:firstLine="0"/>
      </w:pPr>
    </w:p>
    <w:p w14:paraId="6E775556" w14:textId="1B9E1E47" w:rsidR="00A448D6" w:rsidRDefault="00A448D6" w:rsidP="00CD33AD">
      <w:pPr>
        <w:pStyle w:val="Mc2"/>
        <w:numPr>
          <w:ilvl w:val="1"/>
          <w:numId w:val="65"/>
        </w:numPr>
      </w:pPr>
      <w:r>
        <w:t>Ứng dụng</w:t>
      </w:r>
    </w:p>
    <w:p w14:paraId="77EB5EBB" w14:textId="623B3485" w:rsidR="00CD33AD" w:rsidRDefault="00CD33AD" w:rsidP="00CD33AD">
      <w:pPr>
        <w:pStyle w:val="Nidungvnbn"/>
      </w:pPr>
      <w:r w:rsidRPr="00CD33AD">
        <w:t>Về các ứng dụng của GAN các bạn có thể</w:t>
      </w:r>
      <w:r>
        <w:t xml:space="preserve"> kể đến những lĩnh vực chính sau: </w:t>
      </w:r>
    </w:p>
    <w:p w14:paraId="09F3B22F" w14:textId="5B57058A" w:rsidR="00CD33AD" w:rsidRPr="00CD33AD" w:rsidRDefault="00CD33AD" w:rsidP="00CD33AD">
      <w:pPr>
        <w:pStyle w:val="Nidungvnbn"/>
        <w:numPr>
          <w:ilvl w:val="0"/>
          <w:numId w:val="67"/>
        </w:numPr>
      </w:pPr>
      <w:r w:rsidRPr="00CD33AD">
        <w:t>Tạo hình ảnh mới: GANs có khả năng sinh ra các hình ảnh chất lượng cao từ nhiễu ngẫu nhiên. Chúng có thể được sử dụng để tạo ra chân dung người, phong cảnh, hoặc các hình ảnh nghệ thuật.</w:t>
      </w:r>
    </w:p>
    <w:p w14:paraId="6AE63C80" w14:textId="046D37F0" w:rsidR="00CD33AD" w:rsidRPr="00CD33AD" w:rsidRDefault="00CD33AD" w:rsidP="00CD33AD">
      <w:pPr>
        <w:pStyle w:val="Nidungvnbn"/>
        <w:numPr>
          <w:ilvl w:val="0"/>
          <w:numId w:val="67"/>
        </w:numPr>
      </w:pPr>
      <w:r w:rsidRPr="00CD33AD">
        <w:t>Chuyển đổi phong cách hình ảnh: CycleGAN có thể chuyển đổi phong cách của một hình ảnh từ một miền này sang miền khác, như chuyển từ ảnh mùa hè sang mùa đông.</w:t>
      </w:r>
    </w:p>
    <w:p w14:paraId="68450E01" w14:textId="27A188DE" w:rsidR="00CD33AD" w:rsidRPr="00CD33AD" w:rsidRDefault="00CD33AD" w:rsidP="00CD33AD">
      <w:pPr>
        <w:pStyle w:val="Nidungvnbn"/>
        <w:numPr>
          <w:ilvl w:val="0"/>
          <w:numId w:val="67"/>
        </w:numPr>
      </w:pPr>
      <w:r w:rsidRPr="00CD33AD">
        <w:t>Tạo dữ liệu tổng hợp: Trong các lĩnh vực như y học hoặc an ninh, GANs có thể được sử dụng để tạo ra dữ liệu tổng hợp để huấn luyện các mô hình học máy khi dữ liệu thật khó thu thập.</w:t>
      </w:r>
    </w:p>
    <w:p w14:paraId="28B4B68E" w14:textId="13470FDF" w:rsidR="00CD33AD" w:rsidRPr="00CD33AD" w:rsidRDefault="00CD33AD" w:rsidP="00CD33AD">
      <w:pPr>
        <w:pStyle w:val="Nidungvnbn"/>
        <w:numPr>
          <w:ilvl w:val="0"/>
          <w:numId w:val="67"/>
        </w:numPr>
      </w:pPr>
      <w:r w:rsidRPr="00CD33AD">
        <w:t>Nâng cấp hình ảnh (Super-Resolution): GANs có thể nâng cấp độ phân giải của hình ảnh bằng cách thêm chi tiết và làm sắc nét hình ảnh.</w:t>
      </w:r>
    </w:p>
    <w:p w14:paraId="2FB300E7" w14:textId="0B71B555" w:rsidR="00CD33AD" w:rsidRPr="00CD33AD" w:rsidRDefault="00CD33AD" w:rsidP="00CD33AD">
      <w:pPr>
        <w:pStyle w:val="Nidungvnbn"/>
        <w:numPr>
          <w:ilvl w:val="0"/>
          <w:numId w:val="67"/>
        </w:numPr>
      </w:pPr>
      <w:r w:rsidRPr="00CD33AD">
        <w:t>Tạo video giả lập: GANs có thể được sử dụng để tạo ra các video giả lập từ dữ liệu đầu vào nhất định, ứng dụng trong giải trí và truyền thông.</w:t>
      </w:r>
    </w:p>
    <w:p w14:paraId="408C07BF" w14:textId="01366F98" w:rsidR="00CD33AD" w:rsidRDefault="00CD33AD" w:rsidP="00CD33AD">
      <w:pPr>
        <w:pStyle w:val="Nidungvnbn"/>
        <w:numPr>
          <w:ilvl w:val="0"/>
          <w:numId w:val="67"/>
        </w:numPr>
      </w:pPr>
      <w:r w:rsidRPr="00CD33AD">
        <w:t>Tạo âm thanh và nhạc: GANs cũng có thể được áp dụng để tạo ra các mẫu âm thanh hoặc nhạc mới.</w:t>
      </w:r>
    </w:p>
    <w:p w14:paraId="351C7381" w14:textId="4007804E" w:rsidR="00CD33AD" w:rsidRDefault="00CD33AD" w:rsidP="0089283D">
      <w:pPr>
        <w:pStyle w:val="Nidungvnbn"/>
      </w:pPr>
      <w:r>
        <w:lastRenderedPageBreak/>
        <w:t xml:space="preserve">Và dưới đây là link </w:t>
      </w:r>
      <w:r w:rsidRPr="00CD33AD">
        <w:t xml:space="preserve">tham khảo ở rất nhiều trang khác nhau như </w:t>
      </w:r>
      <w:r w:rsidRPr="0089283D">
        <w:rPr>
          <w:b/>
          <w:bCs/>
        </w:rPr>
        <w:t>18 ứng dụng</w:t>
      </w:r>
      <w:r w:rsidRPr="00CD33AD">
        <w:t xml:space="preserve"> của GAN - machine learning mastery</w:t>
      </w:r>
      <w:r w:rsidR="0089283D">
        <w:t xml:space="preserve">, Các bạn có thể tìm đọc, trong là các mục và paper viết về các ứng dụng đó. </w:t>
      </w:r>
    </w:p>
    <w:p w14:paraId="50FA3387" w14:textId="2DCB0819" w:rsidR="0089283D" w:rsidRDefault="00000000" w:rsidP="0089283D">
      <w:pPr>
        <w:pStyle w:val="Nidungvnbn"/>
        <w:rPr>
          <w:b/>
          <w:bCs/>
        </w:rPr>
      </w:pPr>
      <w:hyperlink r:id="rId23" w:history="1">
        <w:r w:rsidR="0089283D" w:rsidRPr="00952231">
          <w:rPr>
            <w:rStyle w:val="Hyperlink"/>
            <w:b/>
            <w:bCs/>
          </w:rPr>
          <w:t>https://machinelearningmastery.com/impressive-applications-of-generative-adversarial-networks/</w:t>
        </w:r>
      </w:hyperlink>
    </w:p>
    <w:p w14:paraId="672DAE65" w14:textId="45D5E28D" w:rsidR="0089283D" w:rsidRDefault="0089283D" w:rsidP="0089283D">
      <w:pPr>
        <w:pStyle w:val="Nidungvnbn"/>
      </w:pPr>
      <w:r>
        <w:t>Điển hình như:</w:t>
      </w:r>
    </w:p>
    <w:p w14:paraId="33F5FAC8" w14:textId="5977FBFA" w:rsidR="0089283D" w:rsidRDefault="0089283D" w:rsidP="0089283D">
      <w:pPr>
        <w:pStyle w:val="Nidungvnbn"/>
        <w:numPr>
          <w:ilvl w:val="0"/>
          <w:numId w:val="68"/>
        </w:numPr>
      </w:pPr>
      <w:r>
        <w:t>Tạo ra khuôn mặt người: GAN có khả năng tạo ra những khuôn mặt nhân tạo mà rất khó phân biệt với người thật. Chất lượng của những model GAN áp dụng trên khuôn mặt ngày càng tốt hơn qua từng năm.</w:t>
      </w:r>
      <w:r w:rsidR="00A37914">
        <w:t xml:space="preserve"> </w:t>
      </w:r>
    </w:p>
    <w:p w14:paraId="3847B688" w14:textId="4AE494B3" w:rsidR="0089283D" w:rsidRDefault="0089283D" w:rsidP="0089283D">
      <w:pPr>
        <w:pStyle w:val="Nidungvnbn"/>
        <w:ind w:left="1440" w:firstLine="0"/>
      </w:pPr>
      <w:r>
        <w:rPr>
          <w:noProof/>
        </w:rPr>
        <w:drawing>
          <wp:inline distT="0" distB="0" distL="0" distR="0" wp14:anchorId="17D53C22" wp14:editId="24241383">
            <wp:extent cx="3977321" cy="2973070"/>
            <wp:effectExtent l="0" t="0" r="4445" b="0"/>
            <wp:docPr id="1508836903" name="Picture 10" descr="Examples of Photorealistic GAN Generat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s of Photorealistic GAN Generated Fa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3280" cy="2985000"/>
                    </a:xfrm>
                    <a:prstGeom prst="rect">
                      <a:avLst/>
                    </a:prstGeom>
                    <a:noFill/>
                    <a:ln>
                      <a:noFill/>
                    </a:ln>
                  </pic:spPr>
                </pic:pic>
              </a:graphicData>
            </a:graphic>
          </wp:inline>
        </w:drawing>
      </w:r>
    </w:p>
    <w:p w14:paraId="19DCF31B" w14:textId="77777777" w:rsidR="0089283D" w:rsidRDefault="0089283D" w:rsidP="0089283D">
      <w:pPr>
        <w:pStyle w:val="Nidungvnbn"/>
        <w:numPr>
          <w:ilvl w:val="0"/>
          <w:numId w:val="68"/>
        </w:numPr>
      </w:pPr>
      <w:r>
        <w:t xml:space="preserve">Thay đổi độ tuổi của khuôn mặt: Chắc hẳn các bạn đã không còn xa lạ với ứng dụng thay đổi tuổi của khuôn mặt. Dựa trên khuôn mặt của bạn hiện tại, GAN sẽ sinh ra các biến thể theo từng độ tuổi của bạn. </w:t>
      </w:r>
    </w:p>
    <w:p w14:paraId="7EA288FE" w14:textId="41545336" w:rsidR="0089283D" w:rsidRDefault="0089283D" w:rsidP="0089283D">
      <w:pPr>
        <w:pStyle w:val="Nidungvnbn"/>
        <w:ind w:left="1440" w:firstLine="0"/>
      </w:pPr>
      <w:r>
        <w:rPr>
          <w:noProof/>
        </w:rPr>
        <w:lastRenderedPageBreak/>
        <w:drawing>
          <wp:inline distT="0" distB="0" distL="0" distR="0" wp14:anchorId="76184FC7" wp14:editId="635D8506">
            <wp:extent cx="4237355" cy="1234831"/>
            <wp:effectExtent l="0" t="0" r="0" b="3810"/>
            <wp:docPr id="942431943" name="Picture 11" descr="Example of the Progression in the Capabilities of GANs from 2014 to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ple of the Progression in the Capabilities of GANs from 2014 to 20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364" cy="1240662"/>
                    </a:xfrm>
                    <a:prstGeom prst="rect">
                      <a:avLst/>
                    </a:prstGeom>
                    <a:noFill/>
                    <a:ln>
                      <a:noFill/>
                    </a:ln>
                  </pic:spPr>
                </pic:pic>
              </a:graphicData>
            </a:graphic>
          </wp:inline>
        </w:drawing>
      </w:r>
      <w:r>
        <w:t xml:space="preserve"> </w:t>
      </w:r>
    </w:p>
    <w:p w14:paraId="73DCD1CA" w14:textId="77777777" w:rsidR="0089283D" w:rsidRDefault="0089283D" w:rsidP="0089283D">
      <w:pPr>
        <w:pStyle w:val="Nidungvnbn"/>
        <w:ind w:left="1440" w:firstLine="0"/>
      </w:pPr>
    </w:p>
    <w:p w14:paraId="3C6E7D46" w14:textId="77777777" w:rsidR="0089283D" w:rsidRDefault="0089283D" w:rsidP="0089283D">
      <w:pPr>
        <w:pStyle w:val="Nidungvnbn"/>
        <w:numPr>
          <w:ilvl w:val="0"/>
          <w:numId w:val="68"/>
        </w:numPr>
      </w:pPr>
      <w:r>
        <w:t>Sinh ảnh các vật thể Tất nhiên những gì mà GAN đã thực hiện trên con người thì nó có thể ứng dụng được trên những loài động vật khác.</w:t>
      </w:r>
    </w:p>
    <w:p w14:paraId="487A8CD4" w14:textId="4386F92E" w:rsidR="0089283D" w:rsidRDefault="0089283D" w:rsidP="0089283D">
      <w:pPr>
        <w:pStyle w:val="Nidungvnbn"/>
        <w:ind w:left="1440" w:firstLine="0"/>
      </w:pPr>
      <w:r>
        <w:rPr>
          <w:noProof/>
        </w:rPr>
        <w:drawing>
          <wp:inline distT="0" distB="0" distL="0" distR="0" wp14:anchorId="3DBD2A0B" wp14:editId="27C0F399">
            <wp:extent cx="4137660" cy="2099905"/>
            <wp:effectExtent l="0" t="0" r="0" b="0"/>
            <wp:docPr id="36851098" name="Picture 12" descr="Example of Realistic Synthetic Photographs Generated with Big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ple of Realistic Synthetic Photographs Generated with BigG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5576" cy="2108998"/>
                    </a:xfrm>
                    <a:prstGeom prst="rect">
                      <a:avLst/>
                    </a:prstGeom>
                    <a:noFill/>
                    <a:ln>
                      <a:noFill/>
                    </a:ln>
                  </pic:spPr>
                </pic:pic>
              </a:graphicData>
            </a:graphic>
          </wp:inline>
        </w:drawing>
      </w:r>
    </w:p>
    <w:p w14:paraId="5E0A061E" w14:textId="75C8A9CA" w:rsidR="0089283D" w:rsidRDefault="0089283D" w:rsidP="0089283D">
      <w:pPr>
        <w:pStyle w:val="Nidungvnbn"/>
        <w:numPr>
          <w:ilvl w:val="0"/>
          <w:numId w:val="68"/>
        </w:numPr>
      </w:pPr>
      <w:r>
        <w:t>Tạo nhân vật hoạt hình Có lẽ ngành công nghiệp phim hoạt hình Nhật Bản</w:t>
      </w:r>
    </w:p>
    <w:p w14:paraId="16892070" w14:textId="4EC987FF" w:rsidR="0089283D" w:rsidRDefault="0089283D" w:rsidP="0089283D">
      <w:pPr>
        <w:pStyle w:val="Nidungvnbn"/>
        <w:ind w:left="360"/>
      </w:pPr>
      <w:r>
        <w:rPr>
          <w:noProof/>
        </w:rPr>
        <w:drawing>
          <wp:inline distT="0" distB="0" distL="0" distR="0" wp14:anchorId="4F6083FC" wp14:editId="24353BDC">
            <wp:extent cx="3985260" cy="1538834"/>
            <wp:effectExtent l="0" t="0" r="0" b="4445"/>
            <wp:docPr id="1592028453" name="Picture 13" descr="Example of GAN Generated Anime Character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of GAN Generated Anime Character Faces"/>
                    <pic:cNvPicPr>
                      <a:picLocks noChangeAspect="1" noChangeArrowheads="1"/>
                    </pic:cNvPicPr>
                  </pic:nvPicPr>
                  <pic:blipFill rotWithShape="1">
                    <a:blip r:embed="rId27">
                      <a:extLst>
                        <a:ext uri="{28A0092B-C50C-407E-A947-70E740481C1C}">
                          <a14:useLocalDpi xmlns:a14="http://schemas.microsoft.com/office/drawing/2010/main" val="0"/>
                        </a:ext>
                      </a:extLst>
                    </a:blip>
                    <a:srcRect b="50093"/>
                    <a:stretch/>
                  </pic:blipFill>
                  <pic:spPr bwMode="auto">
                    <a:xfrm>
                      <a:off x="0" y="0"/>
                      <a:ext cx="3993453" cy="1541997"/>
                    </a:xfrm>
                    <a:prstGeom prst="rect">
                      <a:avLst/>
                    </a:prstGeom>
                    <a:noFill/>
                    <a:ln>
                      <a:noFill/>
                    </a:ln>
                    <a:extLst>
                      <a:ext uri="{53640926-AAD7-44D8-BBD7-CCE9431645EC}">
                        <a14:shadowObscured xmlns:a14="http://schemas.microsoft.com/office/drawing/2010/main"/>
                      </a:ext>
                    </a:extLst>
                  </pic:spPr>
                </pic:pic>
              </a:graphicData>
            </a:graphic>
          </wp:inline>
        </w:drawing>
      </w:r>
    </w:p>
    <w:p w14:paraId="7729F7B4" w14:textId="2BD075C2" w:rsidR="0089283D" w:rsidRDefault="009D30D6" w:rsidP="0089283D">
      <w:pPr>
        <w:pStyle w:val="Mc2"/>
        <w:numPr>
          <w:ilvl w:val="1"/>
          <w:numId w:val="66"/>
        </w:numPr>
      </w:pPr>
      <w:r>
        <w:t xml:space="preserve"> </w:t>
      </w:r>
      <w:r w:rsidR="0089283D">
        <w:t>Chú ý</w:t>
      </w:r>
    </w:p>
    <w:p w14:paraId="456722B3" w14:textId="6A92264E" w:rsidR="0089283D" w:rsidRDefault="0089283D" w:rsidP="0089283D">
      <w:pPr>
        <w:pStyle w:val="Nidungvnbn"/>
      </w:pPr>
      <w:r>
        <w:t>Bên cạnh những ứng dụng ở trên 1 vấn đề cũng đáng quan ngại trong lĩnh vực này đó là Deep fake.</w:t>
      </w:r>
      <w:r w:rsidR="009D30D6">
        <w:t xml:space="preserve"> </w:t>
      </w:r>
      <w:r w:rsidR="009D30D6" w:rsidRPr="009D30D6">
        <w:t>Cụm từ "deep fake" đã trở nên rất phổ biến trong vài năm gần đây. Hãy tưởng tượng bạn có thể đóng vai chính trong bộ phim yêu thích của mình</w:t>
      </w:r>
      <w:r w:rsidR="009D30D6">
        <w:t xml:space="preserve"> - </w:t>
      </w:r>
      <w:r w:rsidR="009D30D6" w:rsidRPr="009D30D6">
        <w:t xml:space="preserve">điều này không còn là giấc mơ xa vời nữa nhờ vào công nghệ deep fake. Tuy nhiên, khi nhắc đến </w:t>
      </w:r>
      <w:r w:rsidR="009D30D6" w:rsidRPr="009D30D6">
        <w:lastRenderedPageBreak/>
        <w:t>công nghệ này, vấn đề đầu tiên chúng ta phải quan tâm không phải là công nghệ mà là các khía cạnh đạo đức. Công nghệ này nên được sử dụng cho mục đích nghiên cứu và sáng tạo, chứ không phải cho các mục đích xấu như khiêu dâm hoặc thao túng chính trị.</w:t>
      </w:r>
    </w:p>
    <w:p w14:paraId="77FDA622" w14:textId="25052E7F" w:rsidR="009D30D6" w:rsidRDefault="009D30D6" w:rsidP="0089283D">
      <w:pPr>
        <w:pStyle w:val="Nidungvnbn"/>
      </w:pPr>
      <w:r>
        <w:t>Dưới đây là ví dụ:</w:t>
      </w:r>
    </w:p>
    <w:p w14:paraId="64880245" w14:textId="342BB18B" w:rsidR="009D30D6" w:rsidRDefault="009D30D6" w:rsidP="0089283D">
      <w:pPr>
        <w:pStyle w:val="Nidungvnbn"/>
        <w:rPr>
          <w:b/>
          <w:bCs/>
        </w:rPr>
      </w:pPr>
      <w:r>
        <w:rPr>
          <w:noProof/>
        </w:rPr>
        <w:drawing>
          <wp:inline distT="0" distB="0" distL="0" distR="0" wp14:anchorId="44569FA6" wp14:editId="23A3A78F">
            <wp:extent cx="5044440" cy="2839399"/>
            <wp:effectExtent l="0" t="0" r="3810" b="0"/>
            <wp:docPr id="716176185" name="Picture 16"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76185" name="Picture 16" descr="A person in a suit and ti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2332" cy="2843841"/>
                    </a:xfrm>
                    <a:prstGeom prst="rect">
                      <a:avLst/>
                    </a:prstGeom>
                    <a:noFill/>
                    <a:ln>
                      <a:noFill/>
                    </a:ln>
                  </pic:spPr>
                </pic:pic>
              </a:graphicData>
            </a:graphic>
          </wp:inline>
        </w:drawing>
      </w:r>
    </w:p>
    <w:p w14:paraId="0B31A1CD" w14:textId="7C35A57D" w:rsidR="009D30D6" w:rsidRPr="0089283D" w:rsidRDefault="009D30D6" w:rsidP="0089283D">
      <w:pPr>
        <w:pStyle w:val="Nidungvnbn"/>
        <w:rPr>
          <w:b/>
          <w:bCs/>
        </w:rPr>
      </w:pPr>
      <w:r>
        <w:rPr>
          <w:noProof/>
        </w:rPr>
        <w:drawing>
          <wp:inline distT="0" distB="0" distL="0" distR="0" wp14:anchorId="5FEAEB3B" wp14:editId="33281468">
            <wp:extent cx="5791835" cy="2548255"/>
            <wp:effectExtent l="0" t="0" r="0" b="4445"/>
            <wp:docPr id="973359321" name="Picture 18"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59321" name="Picture 18" descr="A diagram of a person's 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1835" cy="2548255"/>
                    </a:xfrm>
                    <a:prstGeom prst="rect">
                      <a:avLst/>
                    </a:prstGeom>
                    <a:noFill/>
                    <a:ln>
                      <a:noFill/>
                    </a:ln>
                  </pic:spPr>
                </pic:pic>
              </a:graphicData>
            </a:graphic>
          </wp:inline>
        </w:drawing>
      </w:r>
    </w:p>
    <w:p w14:paraId="5D71691F" w14:textId="77777777" w:rsidR="00D058A6" w:rsidRDefault="00174966" w:rsidP="00D058A6">
      <w:pPr>
        <w:pStyle w:val="Mc2"/>
        <w:numPr>
          <w:ilvl w:val="1"/>
          <w:numId w:val="66"/>
        </w:numPr>
      </w:pPr>
      <w:r>
        <w:t xml:space="preserve"> </w:t>
      </w:r>
      <w:r w:rsidR="00A448D6">
        <w:t>DC</w:t>
      </w:r>
      <w:r w:rsidR="00D058A6">
        <w:t>GAN</w:t>
      </w:r>
    </w:p>
    <w:p w14:paraId="2396652D" w14:textId="7C4F2FAB" w:rsidR="00A448D6" w:rsidRDefault="00D058A6" w:rsidP="00D058A6">
      <w:pPr>
        <w:pStyle w:val="Nidungvnbn"/>
      </w:pPr>
      <w:r w:rsidRPr="00D058A6">
        <w:t xml:space="preserve">Deep Convolutional GAN (DCGAN) là một biến thể của Mạng Tạo Sinh Đối Kháng (GAN), được giới thiệu bởi Alec Radford, Luke Metz, và Soumith Chintala vào </w:t>
      </w:r>
      <w:r w:rsidRPr="00D058A6">
        <w:lastRenderedPageBreak/>
        <w:t>năm 2015. DCGAN sử dụng các mạng neuron tích chập (CNNs) trong cả Generator và Discriminator để cải thiện chất lượng hình ảnh sinh ra.</w:t>
      </w:r>
      <w:r>
        <w:t xml:space="preserve"> Như đã biết rằng, </w:t>
      </w:r>
      <w:r w:rsidRPr="00D058A6">
        <w:t>CNN xử lý dữ liệu ảnh tốt hơn và hiệu quả hơn rất nhiều so với Neural Network truyền thống</w:t>
      </w:r>
      <w:r>
        <w:t>. Vì vậy thay vì sử mô hình Generator và Discriminator sử dụng neural network (</w:t>
      </w:r>
      <w:r w:rsidRPr="00D058A6">
        <w:t>các fully connected layer</w:t>
      </w:r>
      <w:r>
        <w:t xml:space="preserve">) như trong GAN thì ở DCGAN, họ xây dự bằng mô hình CNN với 2 layers chính là </w:t>
      </w:r>
      <w:r w:rsidRPr="00D058A6">
        <w:rPr>
          <w:b/>
          <w:bCs/>
        </w:rPr>
        <w:t>convolutional layer</w:t>
      </w:r>
      <w:r>
        <w:t xml:space="preserve"> và</w:t>
      </w:r>
      <w:r w:rsidRPr="00D058A6">
        <w:rPr>
          <w:rFonts w:ascii="Roboto" w:hAnsi="Roboto"/>
          <w:color w:val="3D3D3D"/>
          <w:sz w:val="24"/>
          <w:szCs w:val="24"/>
          <w:shd w:val="clear" w:color="auto" w:fill="FFFFFF"/>
        </w:rPr>
        <w:t xml:space="preserve"> </w:t>
      </w:r>
      <w:r w:rsidRPr="00D058A6">
        <w:rPr>
          <w:b/>
          <w:bCs/>
        </w:rPr>
        <w:t>transposed convolutional layer</w:t>
      </w:r>
      <w:r w:rsidRPr="00D058A6">
        <w:t>.</w:t>
      </w:r>
    </w:p>
    <w:p w14:paraId="789B7366" w14:textId="23C302C8" w:rsidR="00E22ECA" w:rsidRDefault="00E22ECA" w:rsidP="00E22ECA">
      <w:pPr>
        <w:pStyle w:val="Nidungvnbn"/>
        <w:ind w:firstLine="0"/>
      </w:pPr>
      <w:r>
        <w:rPr>
          <w:noProof/>
        </w:rPr>
        <w:drawing>
          <wp:inline distT="0" distB="0" distL="0" distR="0" wp14:anchorId="0B4E677C" wp14:editId="37FC1339">
            <wp:extent cx="5791835" cy="3059430"/>
            <wp:effectExtent l="0" t="0" r="0" b="7620"/>
            <wp:docPr id="122691763" name="Picture 19" descr="The architecture of the generator and the discriminator in a DCGAN model. FSC is the abbreviation of fractionally-strided convolution; conv is the abbreviation of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e architecture of the generator and the discriminator in a DCGAN model. FSC is the abbreviation of fractionally-strided convolution; conv is the abbreviation of convolu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835" cy="3059430"/>
                    </a:xfrm>
                    <a:prstGeom prst="rect">
                      <a:avLst/>
                    </a:prstGeom>
                    <a:noFill/>
                    <a:ln>
                      <a:noFill/>
                    </a:ln>
                  </pic:spPr>
                </pic:pic>
              </a:graphicData>
            </a:graphic>
          </wp:inline>
        </w:drawing>
      </w:r>
    </w:p>
    <w:p w14:paraId="7C7918A9" w14:textId="10B98ABC" w:rsidR="00017EAE" w:rsidRDefault="00017EAE" w:rsidP="00E22ECA">
      <w:pPr>
        <w:pStyle w:val="Nidungvnbn"/>
        <w:ind w:firstLine="0"/>
      </w:pPr>
      <w:r>
        <w:tab/>
        <w:t>Điểm khác biệt mà website “paperwithcode” có nói:</w:t>
      </w:r>
    </w:p>
    <w:p w14:paraId="1F059F93" w14:textId="77777777" w:rsidR="00017EAE" w:rsidRDefault="00017EAE" w:rsidP="00017EAE">
      <w:pPr>
        <w:pStyle w:val="Nidungvnbn"/>
        <w:numPr>
          <w:ilvl w:val="0"/>
          <w:numId w:val="68"/>
        </w:numPr>
      </w:pPr>
      <w:r w:rsidRPr="00017EAE">
        <w:t xml:space="preserve">Thay thế bất kỳ lớp pooling nào bằng các tích chập strided (discriminator) và tích chập fractional-strided (generator). </w:t>
      </w:r>
    </w:p>
    <w:p w14:paraId="444B6ED8" w14:textId="77777777" w:rsidR="00017EAE" w:rsidRDefault="00017EAE" w:rsidP="00017EAE">
      <w:pPr>
        <w:pStyle w:val="Nidungvnbn"/>
        <w:numPr>
          <w:ilvl w:val="0"/>
          <w:numId w:val="68"/>
        </w:numPr>
      </w:pPr>
      <w:r w:rsidRPr="00017EAE">
        <w:t xml:space="preserve">Sử dụng batchnorm cả trong generator và discriminator. Loại bỏ các lớp ẩn kết nối đầy đủ cho các kiến trúc sâu hơn. </w:t>
      </w:r>
    </w:p>
    <w:p w14:paraId="14D7A0C2" w14:textId="77777777" w:rsidR="00017EAE" w:rsidRDefault="00017EAE" w:rsidP="00017EAE">
      <w:pPr>
        <w:pStyle w:val="Nidungvnbn"/>
        <w:numPr>
          <w:ilvl w:val="0"/>
          <w:numId w:val="68"/>
        </w:numPr>
      </w:pPr>
      <w:r w:rsidRPr="00017EAE">
        <w:t xml:space="preserve">Sử dụng ReLU activation trong generator cho tất cả các lớp trừ đầu ra, sử dụng tanh. </w:t>
      </w:r>
    </w:p>
    <w:p w14:paraId="3D0FEEC7" w14:textId="1CE83F78" w:rsidR="00017EAE" w:rsidRDefault="00017EAE" w:rsidP="00017EAE">
      <w:pPr>
        <w:pStyle w:val="Nidungvnbn"/>
        <w:numPr>
          <w:ilvl w:val="0"/>
          <w:numId w:val="68"/>
        </w:numPr>
      </w:pPr>
      <w:r w:rsidRPr="00017EAE">
        <w:t>Sử dụng LeakyReLU activation trong discriminator cho tất cả các lớp.</w:t>
      </w:r>
    </w:p>
    <w:p w14:paraId="514530FD" w14:textId="27D54554" w:rsidR="00D058A6" w:rsidRDefault="00D058A6" w:rsidP="00D058A6">
      <w:pPr>
        <w:pStyle w:val="mc3"/>
        <w:numPr>
          <w:ilvl w:val="2"/>
          <w:numId w:val="66"/>
        </w:numPr>
      </w:pPr>
      <w:r>
        <w:t xml:space="preserve">Generator </w:t>
      </w:r>
    </w:p>
    <w:p w14:paraId="56C8B889" w14:textId="0B7E63DE" w:rsidR="00E22ECA" w:rsidRDefault="00E22ECA" w:rsidP="00E22ECA">
      <w:pPr>
        <w:pStyle w:val="Nidungvnbn"/>
      </w:pPr>
      <w:r>
        <w:lastRenderedPageBreak/>
        <w:t xml:space="preserve">Áp dụng </w:t>
      </w:r>
      <w:r w:rsidR="00854263">
        <w:t xml:space="preserve">mạng DCGAN với dữ liệu CIFAR-10. </w:t>
      </w:r>
      <w:r w:rsidR="00854263" w:rsidRPr="00854263">
        <w:t>CIFAR-10 dataset bao gồm 60000 ảnh màu kích thước 32×32 thuộc 10 thể loại khác nhau. Mỗi thể loại có 6000 ảnh.</w:t>
      </w:r>
    </w:p>
    <w:p w14:paraId="2D5031C7" w14:textId="52488E92" w:rsidR="00854263" w:rsidRDefault="00854263" w:rsidP="00E22ECA">
      <w:pPr>
        <w:pStyle w:val="Nidungvnbn"/>
      </w:pPr>
      <w:r>
        <w:rPr>
          <w:noProof/>
        </w:rPr>
        <w:drawing>
          <wp:inline distT="0" distB="0" distL="0" distR="0" wp14:anchorId="13335428" wp14:editId="7318F2A9">
            <wp:extent cx="5204460" cy="4053840"/>
            <wp:effectExtent l="0" t="0" r="0" b="3810"/>
            <wp:docPr id="707284398" name="Picture 20" descr="A collage of different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84398" name="Picture 20" descr="A collage of different animal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4460" cy="4053840"/>
                    </a:xfrm>
                    <a:prstGeom prst="rect">
                      <a:avLst/>
                    </a:prstGeom>
                    <a:noFill/>
                    <a:ln>
                      <a:noFill/>
                    </a:ln>
                  </pic:spPr>
                </pic:pic>
              </a:graphicData>
            </a:graphic>
          </wp:inline>
        </w:drawing>
      </w:r>
    </w:p>
    <w:p w14:paraId="2E8EC97E" w14:textId="15628012" w:rsidR="00854263" w:rsidRDefault="00854263" w:rsidP="00E22ECA">
      <w:pPr>
        <w:pStyle w:val="Nidungvnbn"/>
      </w:pPr>
      <w:r w:rsidRPr="00854263">
        <w:t>Mạng Generator nhằm mục đích sinh ảnh fake, input là noise vector kích thước 128 và output và ảnh fake cùng kích thước ảnh thật (32 * 32 *3)</w:t>
      </w:r>
      <w:r>
        <w:t xml:space="preserve">. </w:t>
      </w:r>
    </w:p>
    <w:p w14:paraId="3B273E8F" w14:textId="2D3120EF" w:rsidR="00854263" w:rsidRDefault="00854263" w:rsidP="00E22ECA">
      <w:pPr>
        <w:pStyle w:val="Nidungvnbn"/>
      </w:pPr>
      <w:r>
        <w:rPr>
          <w:noProof/>
        </w:rPr>
        <w:drawing>
          <wp:inline distT="0" distB="0" distL="0" distR="0" wp14:anchorId="7E942C3B" wp14:editId="1A8CAB52">
            <wp:extent cx="5570220" cy="1722182"/>
            <wp:effectExtent l="0" t="0" r="0" b="0"/>
            <wp:docPr id="1369210069" name="Picture 21" descr="A diagram of a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0069" name="Picture 21" descr="A diagram of a generato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7849" b="21363"/>
                    <a:stretch/>
                  </pic:blipFill>
                  <pic:spPr bwMode="auto">
                    <a:xfrm>
                      <a:off x="0" y="0"/>
                      <a:ext cx="5592169" cy="1728968"/>
                    </a:xfrm>
                    <a:prstGeom prst="rect">
                      <a:avLst/>
                    </a:prstGeom>
                    <a:noFill/>
                    <a:ln>
                      <a:noFill/>
                    </a:ln>
                    <a:extLst>
                      <a:ext uri="{53640926-AAD7-44D8-BBD7-CCE9431645EC}">
                        <a14:shadowObscured xmlns:a14="http://schemas.microsoft.com/office/drawing/2010/main"/>
                      </a:ext>
                    </a:extLst>
                  </pic:spPr>
                </pic:pic>
              </a:graphicData>
            </a:graphic>
          </wp:inline>
        </w:drawing>
      </w:r>
    </w:p>
    <w:p w14:paraId="51D7CEFE" w14:textId="40B862F0" w:rsidR="00854263" w:rsidRPr="00854263" w:rsidRDefault="00854263" w:rsidP="00854263">
      <w:pPr>
        <w:pStyle w:val="Nidungvnbn"/>
      </w:pPr>
      <w:r w:rsidRPr="00854263">
        <w:t>Các layer trong mạng</w:t>
      </w:r>
      <w:r>
        <w:t xml:space="preserve">: </w:t>
      </w:r>
    </w:p>
    <w:p w14:paraId="5F2CD5EA" w14:textId="6571535B" w:rsidR="00854263" w:rsidRPr="00854263" w:rsidRDefault="00854263" w:rsidP="00854263">
      <w:pPr>
        <w:pStyle w:val="Nidungvnbn"/>
        <w:numPr>
          <w:ilvl w:val="0"/>
          <w:numId w:val="70"/>
        </w:numPr>
      </w:pPr>
      <w:r w:rsidRPr="00854263">
        <w:t>Dense (fully</w:t>
      </w:r>
      <w:r>
        <w:t xml:space="preserve"> </w:t>
      </w:r>
      <w:r w:rsidRPr="00854263">
        <w:t>connected) layer: 128*1 -&gt; 2048*1</w:t>
      </w:r>
    </w:p>
    <w:p w14:paraId="56176492" w14:textId="77777777" w:rsidR="00854263" w:rsidRPr="00854263" w:rsidRDefault="00854263" w:rsidP="00854263">
      <w:pPr>
        <w:pStyle w:val="Nidungvnbn"/>
        <w:numPr>
          <w:ilvl w:val="0"/>
          <w:numId w:val="70"/>
        </w:numPr>
      </w:pPr>
      <w:r w:rsidRPr="00854263">
        <w:lastRenderedPageBreak/>
        <w:t>Flatten chuyển từ vector về dạng tensor 3d, 2048*1 -&gt; 2*2*512</w:t>
      </w:r>
    </w:p>
    <w:p w14:paraId="5A7A2AD3" w14:textId="77777777" w:rsidR="00854263" w:rsidRPr="00854263" w:rsidRDefault="00854263" w:rsidP="00854263">
      <w:pPr>
        <w:pStyle w:val="Nidungvnbn"/>
        <w:numPr>
          <w:ilvl w:val="0"/>
          <w:numId w:val="70"/>
        </w:numPr>
      </w:pPr>
      <w:r w:rsidRPr="00854263">
        <w:t>Transposed convolution stride=2, kernel=256, 2*2*512 -&gt; 4*4*256</w:t>
      </w:r>
    </w:p>
    <w:p w14:paraId="1BC9CF2D" w14:textId="77777777" w:rsidR="00854263" w:rsidRPr="00854263" w:rsidRDefault="00854263" w:rsidP="00854263">
      <w:pPr>
        <w:pStyle w:val="Nidungvnbn"/>
        <w:numPr>
          <w:ilvl w:val="0"/>
          <w:numId w:val="70"/>
        </w:numPr>
      </w:pPr>
      <w:r w:rsidRPr="00854263">
        <w:t>Transposed convolution stride=2, kernel=128, 4*4*256 -&gt; 8*8*128</w:t>
      </w:r>
    </w:p>
    <w:p w14:paraId="281DA1C1" w14:textId="77777777" w:rsidR="00854263" w:rsidRPr="00854263" w:rsidRDefault="00854263" w:rsidP="00854263">
      <w:pPr>
        <w:pStyle w:val="Nidungvnbn"/>
        <w:numPr>
          <w:ilvl w:val="0"/>
          <w:numId w:val="70"/>
        </w:numPr>
      </w:pPr>
      <w:r w:rsidRPr="00854263">
        <w:t>Transposed convolution stride=2, kernel=64, 8*8*128 -&gt; 16*16*64</w:t>
      </w:r>
    </w:p>
    <w:p w14:paraId="13D329A1" w14:textId="77777777" w:rsidR="00854263" w:rsidRPr="00854263" w:rsidRDefault="00854263" w:rsidP="00854263">
      <w:pPr>
        <w:pStyle w:val="Nidungvnbn"/>
        <w:numPr>
          <w:ilvl w:val="0"/>
          <w:numId w:val="70"/>
        </w:numPr>
      </w:pPr>
      <w:r w:rsidRPr="00854263">
        <w:t>Transposed convolution stride=2, kernel=3, 16*16*64 -&gt; 32*32*3</w:t>
      </w:r>
    </w:p>
    <w:p w14:paraId="404075AD" w14:textId="77777777" w:rsidR="00854263" w:rsidRDefault="00854263" w:rsidP="00E22ECA">
      <w:pPr>
        <w:pStyle w:val="Nidungvnbn"/>
      </w:pPr>
      <w:r>
        <w:t>Chú ý khi chiều cao và chiều rộng tăng, thì độ sâu sẽ giảm và ngược lại.</w:t>
      </w:r>
    </w:p>
    <w:p w14:paraId="5B82983D" w14:textId="6D112CF6" w:rsidR="00854263" w:rsidRPr="00854263" w:rsidRDefault="00854263" w:rsidP="00854263">
      <w:pPr>
        <w:pStyle w:val="mc4"/>
        <w:rPr>
          <w:sz w:val="26"/>
        </w:rPr>
      </w:pPr>
      <w:r>
        <w:t xml:space="preserve">2.6.1.1 </w:t>
      </w:r>
      <w:r w:rsidRPr="00854263">
        <w:rPr>
          <w:sz w:val="26"/>
        </w:rPr>
        <w:t>Transposed convolution</w:t>
      </w:r>
    </w:p>
    <w:p w14:paraId="5032FC23" w14:textId="77777777" w:rsidR="00854263" w:rsidRDefault="00854263" w:rsidP="00854263">
      <w:pPr>
        <w:pStyle w:val="Nidungvnbn"/>
      </w:pPr>
      <w:r>
        <w:t xml:space="preserve"> Ở đây, em sẽ giải thích thêm về transposed convolution. </w:t>
      </w:r>
      <w:r w:rsidRPr="00854263">
        <w:t xml:space="preserve">Transposed convolution hay deconvolution có thể coi là phép toán ngược của convolution. </w:t>
      </w:r>
    </w:p>
    <w:p w14:paraId="5794B82D" w14:textId="77777777" w:rsidR="00854263" w:rsidRDefault="00854263" w:rsidP="00854263">
      <w:pPr>
        <w:pStyle w:val="Nidungvnbn"/>
        <w:numPr>
          <w:ilvl w:val="0"/>
          <w:numId w:val="70"/>
        </w:numPr>
      </w:pPr>
      <w:r w:rsidRPr="00854263">
        <w:t xml:space="preserve">Nếu như </w:t>
      </w:r>
      <w:r w:rsidRPr="00854263">
        <w:rPr>
          <w:b/>
          <w:bCs/>
        </w:rPr>
        <w:t>convolution</w:t>
      </w:r>
      <w:r w:rsidRPr="00854263">
        <w:t xml:space="preserve"> với stride &gt; 1 giúp làm </w:t>
      </w:r>
      <w:r w:rsidRPr="00854263">
        <w:rPr>
          <w:b/>
          <w:bCs/>
        </w:rPr>
        <w:t>giảm</w:t>
      </w:r>
      <w:r w:rsidRPr="00854263">
        <w:t xml:space="preserve"> kích thước của ảnh thì </w:t>
      </w:r>
      <w:r w:rsidRPr="00854263">
        <w:rPr>
          <w:b/>
          <w:bCs/>
        </w:rPr>
        <w:t>transposed convolution</w:t>
      </w:r>
      <w:r w:rsidRPr="00854263">
        <w:t xml:space="preserve"> với stride &gt; 1 sẽ làm </w:t>
      </w:r>
      <w:r w:rsidRPr="00854263">
        <w:rPr>
          <w:b/>
          <w:bCs/>
        </w:rPr>
        <w:t>tăng</w:t>
      </w:r>
      <w:r w:rsidRPr="00854263">
        <w:t xml:space="preserve"> kích thước ảnh. </w:t>
      </w:r>
    </w:p>
    <w:p w14:paraId="744701E2" w14:textId="3DDCB83C" w:rsidR="00854263" w:rsidRDefault="00854263" w:rsidP="00854263">
      <w:pPr>
        <w:pStyle w:val="Nidungvnbn"/>
        <w:numPr>
          <w:ilvl w:val="0"/>
          <w:numId w:val="70"/>
        </w:numPr>
      </w:pPr>
      <w:r w:rsidRPr="00854263">
        <w:t xml:space="preserve">Ví dụ stride = 2 và padding = ‘SAME’ sẽ giúp </w:t>
      </w:r>
      <w:r w:rsidRPr="00854263">
        <w:rPr>
          <w:b/>
          <w:bCs/>
        </w:rPr>
        <w:t>gấp đôi</w:t>
      </w:r>
      <w:r w:rsidRPr="00854263">
        <w:t xml:space="preserve"> width, height kích thước của ảnh.</w:t>
      </w:r>
    </w:p>
    <w:p w14:paraId="710314CE" w14:textId="1E420D29" w:rsidR="00264ECB" w:rsidRPr="00264ECB" w:rsidRDefault="00264ECB" w:rsidP="00264ECB">
      <w:pPr>
        <w:pStyle w:val="Nidungvnbn"/>
      </w:pPr>
      <w:r w:rsidRPr="00264ECB">
        <w:t>Transposed convolution có 2 kiểu định nghĩa</w:t>
      </w:r>
      <w:r>
        <w:t>. Với Kiểu 1:</w:t>
      </w:r>
    </w:p>
    <w:p w14:paraId="622381E7" w14:textId="6A6C20E1" w:rsidR="00837FAC" w:rsidRDefault="00837FAC" w:rsidP="00837FAC">
      <w:pPr>
        <w:pStyle w:val="Nidungvnbn"/>
      </w:pPr>
      <w:r>
        <w:t>Ví dụ với Convolution với stride (s) = 1 và padding (p) = 0</w:t>
      </w:r>
      <w:r w:rsidR="00A37914">
        <w:t xml:space="preserve"> và kernel. </w:t>
      </w:r>
    </w:p>
    <w:p w14:paraId="329A09D8" w14:textId="5A3C27E7" w:rsidR="00837FAC" w:rsidRDefault="00837FAC" w:rsidP="00837FAC">
      <w:pPr>
        <w:pStyle w:val="Nidungvnbn"/>
      </w:pPr>
      <w:r>
        <w:rPr>
          <w:noProof/>
        </w:rPr>
        <w:drawing>
          <wp:inline distT="0" distB="0" distL="0" distR="0" wp14:anchorId="3E41BAE2" wp14:editId="51F53E60">
            <wp:extent cx="5453371" cy="2377440"/>
            <wp:effectExtent l="0" t="0" r="0" b="3810"/>
            <wp:docPr id="291126123" name="Picture 2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26123" name="Picture 22" descr="A whiteboard with writing on it&#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11578" t="10605" b="13602"/>
                    <a:stretch/>
                  </pic:blipFill>
                  <pic:spPr bwMode="auto">
                    <a:xfrm>
                      <a:off x="0" y="0"/>
                      <a:ext cx="5455950" cy="2378564"/>
                    </a:xfrm>
                    <a:prstGeom prst="rect">
                      <a:avLst/>
                    </a:prstGeom>
                    <a:noFill/>
                    <a:ln>
                      <a:noFill/>
                    </a:ln>
                    <a:extLst>
                      <a:ext uri="{53640926-AAD7-44D8-BBD7-CCE9431645EC}">
                        <a14:shadowObscured xmlns:a14="http://schemas.microsoft.com/office/drawing/2010/main"/>
                      </a:ext>
                    </a:extLst>
                  </pic:spPr>
                </pic:pic>
              </a:graphicData>
            </a:graphic>
          </wp:inline>
        </w:drawing>
      </w:r>
    </w:p>
    <w:p w14:paraId="2A0F0F3B" w14:textId="2BD1CB10" w:rsidR="00837FAC" w:rsidRDefault="00837FAC" w:rsidP="00837FAC">
      <w:pPr>
        <w:pStyle w:val="Nidungvnbn"/>
      </w:pPr>
      <w:r>
        <w:t xml:space="preserve">Ví dụ về Transposed convolution với s = 1, p = 0. </w:t>
      </w:r>
    </w:p>
    <w:p w14:paraId="71005117" w14:textId="5655B0B6" w:rsidR="00837FAC" w:rsidRDefault="00837FAC" w:rsidP="00837FAC">
      <w:pPr>
        <w:pStyle w:val="Nidungvnbn"/>
        <w:rPr>
          <w:b/>
          <w:bCs/>
        </w:rPr>
      </w:pPr>
      <w:r>
        <w:rPr>
          <w:b/>
          <w:bCs/>
        </w:rPr>
        <w:lastRenderedPageBreak/>
        <w:tab/>
      </w:r>
      <w:r w:rsidRPr="00837FAC">
        <w:rPr>
          <w:b/>
          <w:bCs/>
          <w:noProof/>
        </w:rPr>
        <w:drawing>
          <wp:inline distT="0" distB="0" distL="0" distR="0" wp14:anchorId="3069283C" wp14:editId="1950E47F">
            <wp:extent cx="5520206" cy="2400300"/>
            <wp:effectExtent l="0" t="0" r="4445" b="0"/>
            <wp:docPr id="994858063"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58063" name="Picture 1" descr="A diagram of a number&#10;&#10;Description automatically generated with medium confidence"/>
                    <pic:cNvPicPr/>
                  </pic:nvPicPr>
                  <pic:blipFill>
                    <a:blip r:embed="rId34"/>
                    <a:stretch>
                      <a:fillRect/>
                    </a:stretch>
                  </pic:blipFill>
                  <pic:spPr>
                    <a:xfrm>
                      <a:off x="0" y="0"/>
                      <a:ext cx="5521402" cy="2400820"/>
                    </a:xfrm>
                    <a:prstGeom prst="rect">
                      <a:avLst/>
                    </a:prstGeom>
                  </pic:spPr>
                </pic:pic>
              </a:graphicData>
            </a:graphic>
          </wp:inline>
        </w:drawing>
      </w:r>
    </w:p>
    <w:p w14:paraId="61B71B06" w14:textId="2D0CB014" w:rsidR="00837FAC" w:rsidRDefault="00837FAC" w:rsidP="00837FAC">
      <w:pPr>
        <w:pStyle w:val="Nidungvnbn"/>
      </w:pPr>
      <w:r w:rsidRPr="00837FAC">
        <w:t xml:space="preserve">Hay nếu ta thay đổi với s = 1, p = 1. </w:t>
      </w:r>
      <w:r>
        <w:t>Thì nó sẽ loại bỏ cạnh ngoài của output và nó chỉ còn lại là ma trận 1 x 1 = [4].  Hay dưới đây là ví dụ khác với s = 2, p = 1:</w:t>
      </w:r>
    </w:p>
    <w:p w14:paraId="66BA1512" w14:textId="49D93948" w:rsidR="00837FAC" w:rsidRDefault="00837FAC" w:rsidP="00837FAC">
      <w:pPr>
        <w:pStyle w:val="Nidungvnbn"/>
      </w:pPr>
      <w:r>
        <w:rPr>
          <w:noProof/>
        </w:rPr>
        <w:drawing>
          <wp:inline distT="0" distB="0" distL="0" distR="0" wp14:anchorId="01E1ACBF" wp14:editId="2620CD48">
            <wp:extent cx="5299993" cy="1219200"/>
            <wp:effectExtent l="0" t="0" r="0" b="0"/>
            <wp:docPr id="671365252" name="Picture 25" descr="A drawing of a grid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65252" name="Picture 25" descr="A drawing of a grid with red squares and green squares&#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57" t="26386" r="20140" b="42315"/>
                    <a:stretch/>
                  </pic:blipFill>
                  <pic:spPr bwMode="auto">
                    <a:xfrm>
                      <a:off x="0" y="0"/>
                      <a:ext cx="5308415" cy="1221137"/>
                    </a:xfrm>
                    <a:prstGeom prst="rect">
                      <a:avLst/>
                    </a:prstGeom>
                    <a:noFill/>
                    <a:ln>
                      <a:noFill/>
                    </a:ln>
                    <a:extLst>
                      <a:ext uri="{53640926-AAD7-44D8-BBD7-CCE9431645EC}">
                        <a14:shadowObscured xmlns:a14="http://schemas.microsoft.com/office/drawing/2010/main"/>
                      </a:ext>
                    </a:extLst>
                  </pic:spPr>
                </pic:pic>
              </a:graphicData>
            </a:graphic>
          </wp:inline>
        </w:drawing>
      </w:r>
    </w:p>
    <w:p w14:paraId="72C8FCC3" w14:textId="7E233A70" w:rsidR="00D95356" w:rsidRDefault="00D95356" w:rsidP="00D95356">
      <w:pPr>
        <w:pStyle w:val="Nidungvnbn"/>
        <w:ind w:firstLine="0"/>
      </w:pPr>
      <w:r>
        <w:t xml:space="preserve">Với kiểu 2 ta có ví dụ dưới đây: </w:t>
      </w:r>
    </w:p>
    <w:p w14:paraId="2FC6EA33" w14:textId="0C6C5FBF" w:rsidR="00D95356" w:rsidRDefault="00D95356" w:rsidP="00D95356">
      <w:pPr>
        <w:pStyle w:val="Nidungvnbn"/>
        <w:ind w:firstLine="0"/>
      </w:pPr>
      <w:r>
        <w:rPr>
          <w:noProof/>
        </w:rPr>
        <w:drawing>
          <wp:inline distT="0" distB="0" distL="0" distR="0" wp14:anchorId="34A1DBA2" wp14:editId="2143BC15">
            <wp:extent cx="6109013" cy="1455420"/>
            <wp:effectExtent l="0" t="0" r="6350" b="0"/>
            <wp:docPr id="667170356" name="Picture 26" descr="A diagram of a transposed conv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70356" name="Picture 26" descr="A diagram of a transposed convolu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0163" cy="1460459"/>
                    </a:xfrm>
                    <a:prstGeom prst="rect">
                      <a:avLst/>
                    </a:prstGeom>
                    <a:noFill/>
                    <a:ln>
                      <a:noFill/>
                    </a:ln>
                  </pic:spPr>
                </pic:pic>
              </a:graphicData>
            </a:graphic>
          </wp:inline>
        </w:drawing>
      </w:r>
    </w:p>
    <w:p w14:paraId="4BF5258A" w14:textId="5AFEDE04" w:rsidR="00D95356" w:rsidRDefault="00D95356" w:rsidP="00D95356">
      <w:pPr>
        <w:pStyle w:val="Nidungvnbn"/>
        <w:ind w:firstLine="0"/>
      </w:pPr>
      <w:r>
        <w:t>Và với 2 công thức cần biết</w:t>
      </w:r>
    </w:p>
    <w:p w14:paraId="2D2E96FD" w14:textId="02C6E4DA" w:rsidR="00D95356" w:rsidRDefault="00D95356" w:rsidP="00D95356">
      <w:pPr>
        <w:pStyle w:val="Nidungvnbn"/>
        <w:numPr>
          <w:ilvl w:val="0"/>
          <w:numId w:val="70"/>
        </w:numPr>
      </w:pPr>
      <w:r>
        <w:t>z = s - 1</w:t>
      </w:r>
      <w:r w:rsidR="00075AAB">
        <w:t>: giá trị cho biết chèn giữa hàng vào cột</w:t>
      </w:r>
    </w:p>
    <w:p w14:paraId="21960722" w14:textId="4577EEBB" w:rsidR="00075AAB" w:rsidRDefault="00075AAB" w:rsidP="00D95356">
      <w:pPr>
        <w:pStyle w:val="Nidungvnbn"/>
        <w:numPr>
          <w:ilvl w:val="0"/>
          <w:numId w:val="70"/>
        </w:numPr>
      </w:pPr>
      <w:r>
        <w:t xml:space="preserve">p’ = k – p – 1: padding thêm vào input (convolution). </w:t>
      </w:r>
    </w:p>
    <w:p w14:paraId="3DD7902F" w14:textId="23462855" w:rsidR="00075AAB" w:rsidRDefault="00075AAB" w:rsidP="00075AAB">
      <w:pPr>
        <w:pStyle w:val="Nidungvnbn"/>
      </w:pPr>
      <w:r>
        <w:lastRenderedPageBreak/>
        <w:t>Với ví dụ là s = 1, p = 0 (stride và padding), k = 3 thì khi ta convolution (lớn sang nhỏ ma trận). kernel = 3 x 3 -&gt; k = 3</w:t>
      </w:r>
    </w:p>
    <w:p w14:paraId="2EFE0546" w14:textId="65D5A1F0" w:rsidR="00075AAB" w:rsidRDefault="00075AAB" w:rsidP="00075AAB">
      <w:pPr>
        <w:pStyle w:val="Nidungvnbn"/>
        <w:numPr>
          <w:ilvl w:val="0"/>
          <w:numId w:val="70"/>
        </w:numPr>
      </w:pPr>
      <w:r>
        <w:t>z = s – 1 = 1 – 1 = 0: chèn vào hàng/ cột ở giữa (giá trị 0 ý là không có chèn vào).</w:t>
      </w:r>
    </w:p>
    <w:p w14:paraId="721F8F2B" w14:textId="62CA18C5" w:rsidR="00075AAB" w:rsidRDefault="00075AAB" w:rsidP="00075AAB">
      <w:pPr>
        <w:pStyle w:val="Nidungvnbn"/>
        <w:numPr>
          <w:ilvl w:val="0"/>
          <w:numId w:val="70"/>
        </w:numPr>
      </w:pPr>
      <w:r>
        <w:t xml:space="preserve">p’ = k – p – 1 = 3 – 0 – 1 = 2: padding input là 2. </w:t>
      </w:r>
    </w:p>
    <w:p w14:paraId="3F3222D3" w14:textId="39C1BD92" w:rsidR="00075AAB" w:rsidRDefault="00075AAB" w:rsidP="00075AAB">
      <w:pPr>
        <w:pStyle w:val="Nidungvnbn"/>
        <w:numPr>
          <w:ilvl w:val="0"/>
          <w:numId w:val="70"/>
        </w:numPr>
      </w:pPr>
      <w:r w:rsidRPr="00075AAB">
        <w:t xml:space="preserve">Màu xanh dương là </w:t>
      </w:r>
      <w:r w:rsidRPr="00075AAB">
        <w:rPr>
          <w:b/>
          <w:bCs/>
        </w:rPr>
        <w:t>input</w:t>
      </w:r>
      <w:r w:rsidRPr="00075AAB">
        <w:t xml:space="preserve">, xanh lá cây đậm là </w:t>
      </w:r>
      <w:r w:rsidRPr="00075AAB">
        <w:rPr>
          <w:b/>
          <w:bCs/>
        </w:rPr>
        <w:t>output</w:t>
      </w:r>
      <w:r w:rsidRPr="00075AAB">
        <w:t>. Nếu check lại thì phép tính convolution với input 5*5, kernel size 3*3, s = 2, p = 1 sẽ được output kích thước 3*3.</w:t>
      </w:r>
    </w:p>
    <w:p w14:paraId="02426999" w14:textId="4CF2ACAA" w:rsidR="00075AAB" w:rsidRDefault="001A5CEB" w:rsidP="00B3043F">
      <w:pPr>
        <w:pStyle w:val="Nidungvnbn"/>
        <w:ind w:firstLine="0"/>
      </w:pPr>
      <w:r>
        <w:rPr>
          <w:noProof/>
        </w:rPr>
        <w:drawing>
          <wp:inline distT="0" distB="0" distL="0" distR="0" wp14:anchorId="20ED5DA4" wp14:editId="6BF7193D">
            <wp:extent cx="2746951" cy="3078480"/>
            <wp:effectExtent l="0" t="0" r="0" b="7620"/>
            <wp:docPr id="1142734311" name="Picture 27"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34311" name="Picture 27" descr="A blue and green squar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53614" cy="3085948"/>
                    </a:xfrm>
                    <a:prstGeom prst="rect">
                      <a:avLst/>
                    </a:prstGeom>
                  </pic:spPr>
                </pic:pic>
              </a:graphicData>
            </a:graphic>
          </wp:inline>
        </w:drawing>
      </w:r>
      <w:r w:rsidR="00B3043F" w:rsidRPr="00B3043F">
        <w:rPr>
          <w:noProof/>
        </w:rPr>
        <w:t xml:space="preserve"> </w:t>
      </w:r>
      <w:r w:rsidR="00B3043F" w:rsidRPr="00B3043F">
        <w:rPr>
          <w:noProof/>
        </w:rPr>
        <w:drawing>
          <wp:inline distT="0" distB="0" distL="0" distR="0" wp14:anchorId="47F2654A" wp14:editId="6BB6FF4E">
            <wp:extent cx="2807688" cy="2950210"/>
            <wp:effectExtent l="0" t="0" r="0" b="2540"/>
            <wp:docPr id="290684343" name="Picture 1" descr="A blue squares with a blu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4343" name="Picture 1" descr="A blue squares with a blue grid&#10;&#10;Description automatically generated with medium confidence"/>
                    <pic:cNvPicPr/>
                  </pic:nvPicPr>
                  <pic:blipFill>
                    <a:blip r:embed="rId38"/>
                    <a:stretch>
                      <a:fillRect/>
                    </a:stretch>
                  </pic:blipFill>
                  <pic:spPr>
                    <a:xfrm>
                      <a:off x="0" y="0"/>
                      <a:ext cx="2819102" cy="2962204"/>
                    </a:xfrm>
                    <a:prstGeom prst="rect">
                      <a:avLst/>
                    </a:prstGeom>
                  </pic:spPr>
                </pic:pic>
              </a:graphicData>
            </a:graphic>
          </wp:inline>
        </w:drawing>
      </w:r>
    </w:p>
    <w:p w14:paraId="3A252616" w14:textId="1F6FCD68" w:rsidR="001A5CEB" w:rsidRDefault="001A5CEB" w:rsidP="001A5CEB">
      <w:pPr>
        <w:pStyle w:val="Nidungvnbn"/>
      </w:pPr>
      <w:r>
        <w:t>Với ví dụ khác là s = 2, p = 1 (stride và padding), k = 3.</w:t>
      </w:r>
    </w:p>
    <w:p w14:paraId="5F93509D" w14:textId="3BBB3AA1" w:rsidR="001A5CEB" w:rsidRDefault="001A5CEB" w:rsidP="001A5CEB">
      <w:pPr>
        <w:pStyle w:val="Nidungvnbn"/>
        <w:numPr>
          <w:ilvl w:val="0"/>
          <w:numId w:val="70"/>
        </w:numPr>
      </w:pPr>
      <w:r>
        <w:t>z = s – 1 = 2 – 1 = 1: chèn vào hàng/ cột ở giữa.</w:t>
      </w:r>
    </w:p>
    <w:p w14:paraId="318890F2" w14:textId="46C05453" w:rsidR="001A5CEB" w:rsidRDefault="001A5CEB" w:rsidP="001A5CEB">
      <w:pPr>
        <w:pStyle w:val="Nidungvnbn"/>
        <w:numPr>
          <w:ilvl w:val="0"/>
          <w:numId w:val="70"/>
        </w:numPr>
      </w:pPr>
      <w:r>
        <w:t xml:space="preserve">p’ = k – p – 1 = 3 – 1 – 1 = 1: padding input là 1. </w:t>
      </w:r>
    </w:p>
    <w:p w14:paraId="5F2D72B2" w14:textId="494B5551" w:rsidR="001A5CEB" w:rsidRDefault="001A5CEB" w:rsidP="001A5CEB">
      <w:pPr>
        <w:pStyle w:val="Nidungvnbn"/>
        <w:numPr>
          <w:ilvl w:val="0"/>
          <w:numId w:val="70"/>
        </w:numPr>
      </w:pPr>
      <w:r w:rsidRPr="00075AAB">
        <w:t xml:space="preserve">Màu xanh dương là </w:t>
      </w:r>
      <w:r w:rsidRPr="00075AAB">
        <w:rPr>
          <w:b/>
          <w:bCs/>
        </w:rPr>
        <w:t>input</w:t>
      </w:r>
      <w:r w:rsidRPr="00075AAB">
        <w:t xml:space="preserve">, xanh lá cây đậm là </w:t>
      </w:r>
      <w:r w:rsidRPr="00075AAB">
        <w:rPr>
          <w:b/>
          <w:bCs/>
        </w:rPr>
        <w:t>output</w:t>
      </w:r>
      <w:r w:rsidRPr="00075AAB">
        <w:t xml:space="preserve">. </w:t>
      </w:r>
      <w:r>
        <w:t>T</w:t>
      </w:r>
      <w:r w:rsidRPr="001A5CEB">
        <w:t>ính convolution với input 5*5, kernel size 3*3, s = 2, p = 1 sẽ được output kích thước 3*3.</w:t>
      </w:r>
      <w:r>
        <w:t xml:space="preserve"> Ngược lại là transposed convolution. </w:t>
      </w:r>
    </w:p>
    <w:p w14:paraId="2FC71814" w14:textId="51587C54" w:rsidR="00075AAB" w:rsidRDefault="001A5CEB" w:rsidP="00B3043F">
      <w:pPr>
        <w:pStyle w:val="Nidungvnbn"/>
      </w:pPr>
      <w:r w:rsidRPr="001A5CEB">
        <w:rPr>
          <w:noProof/>
        </w:rPr>
        <w:lastRenderedPageBreak/>
        <w:drawing>
          <wp:inline distT="0" distB="0" distL="0" distR="0" wp14:anchorId="1C928F42" wp14:editId="257B551F">
            <wp:extent cx="2559827" cy="2910840"/>
            <wp:effectExtent l="0" t="0" r="0" b="3810"/>
            <wp:docPr id="1989854032" name="Picture 1"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54032" name="Picture 1" descr="A blue and green squares&#10;&#10;Description automatically generated"/>
                    <pic:cNvPicPr/>
                  </pic:nvPicPr>
                  <pic:blipFill>
                    <a:blip r:embed="rId39"/>
                    <a:stretch>
                      <a:fillRect/>
                    </a:stretch>
                  </pic:blipFill>
                  <pic:spPr>
                    <a:xfrm>
                      <a:off x="0" y="0"/>
                      <a:ext cx="2563042" cy="2914496"/>
                    </a:xfrm>
                    <a:prstGeom prst="rect">
                      <a:avLst/>
                    </a:prstGeom>
                  </pic:spPr>
                </pic:pic>
              </a:graphicData>
            </a:graphic>
          </wp:inline>
        </w:drawing>
      </w:r>
      <w:r w:rsidR="00B3043F" w:rsidRPr="00B3043F">
        <w:rPr>
          <w:noProof/>
        </w:rPr>
        <w:t xml:space="preserve"> </w:t>
      </w:r>
      <w:r w:rsidR="00B3043F" w:rsidRPr="00B3043F">
        <w:rPr>
          <w:noProof/>
        </w:rPr>
        <w:drawing>
          <wp:inline distT="0" distB="0" distL="0" distR="0" wp14:anchorId="70238B83" wp14:editId="5A052BD0">
            <wp:extent cx="2552700" cy="2804653"/>
            <wp:effectExtent l="0" t="0" r="0" b="0"/>
            <wp:docPr id="82956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2762" name=""/>
                    <pic:cNvPicPr/>
                  </pic:nvPicPr>
                  <pic:blipFill>
                    <a:blip r:embed="rId40"/>
                    <a:stretch>
                      <a:fillRect/>
                    </a:stretch>
                  </pic:blipFill>
                  <pic:spPr>
                    <a:xfrm>
                      <a:off x="0" y="0"/>
                      <a:ext cx="2557340" cy="2809751"/>
                    </a:xfrm>
                    <a:prstGeom prst="rect">
                      <a:avLst/>
                    </a:prstGeom>
                  </pic:spPr>
                </pic:pic>
              </a:graphicData>
            </a:graphic>
          </wp:inline>
        </w:drawing>
      </w:r>
    </w:p>
    <w:p w14:paraId="3FA7D234" w14:textId="51D0DF65" w:rsidR="00075AAB" w:rsidRPr="00D95356" w:rsidRDefault="00B3043F" w:rsidP="00653429">
      <w:pPr>
        <w:pStyle w:val="Nidungvnbn"/>
      </w:pPr>
      <w:r w:rsidRPr="00B3043F">
        <w:t>https://towardsdatascience.com/what-is-transposed-convolutional-layer-40e5e6e31c11</w:t>
      </w:r>
    </w:p>
    <w:p w14:paraId="0980A8B8" w14:textId="75D73A84" w:rsidR="00D058A6" w:rsidRDefault="00326954" w:rsidP="00D058A6">
      <w:pPr>
        <w:pStyle w:val="mc3"/>
        <w:numPr>
          <w:ilvl w:val="2"/>
          <w:numId w:val="66"/>
        </w:numPr>
      </w:pPr>
      <w:r>
        <w:t xml:space="preserve">Discriminator </w:t>
      </w:r>
    </w:p>
    <w:p w14:paraId="4CB79CC2" w14:textId="488BF94B" w:rsidR="00B3043F" w:rsidRDefault="00B3043F" w:rsidP="00B3043F">
      <w:pPr>
        <w:pStyle w:val="Nidungvnbn"/>
      </w:pPr>
      <w:r w:rsidRPr="00B3043F">
        <w:t>Mạng Discriminator nhằm mục đích phân biệt ảnh thật từ dataset và ảnh fake do Generator sinh ra, input là ảnh kích thước (32 * 32 *3), output là ảnh thật hay fake (binary classification)</w:t>
      </w:r>
      <w:r>
        <w:t>.</w:t>
      </w:r>
    </w:p>
    <w:p w14:paraId="1B4C0A47" w14:textId="07A07B14" w:rsidR="00B3043F" w:rsidRDefault="00017EAE" w:rsidP="00B3043F">
      <w:pPr>
        <w:pStyle w:val="Nidungvnbn"/>
      </w:pPr>
      <w:r>
        <w:rPr>
          <w:noProof/>
        </w:rPr>
        <w:drawing>
          <wp:inline distT="0" distB="0" distL="0" distR="0" wp14:anchorId="352B39F2" wp14:editId="586E045B">
            <wp:extent cx="5791835" cy="1805940"/>
            <wp:effectExtent l="0" t="0" r="0" b="3810"/>
            <wp:docPr id="1276572837" name="Picture 28"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72837" name="Picture 28" descr="A diagram of a diagram of a diagram&#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16814" b="21880"/>
                    <a:stretch/>
                  </pic:blipFill>
                  <pic:spPr bwMode="auto">
                    <a:xfrm>
                      <a:off x="0" y="0"/>
                      <a:ext cx="5791835" cy="1805940"/>
                    </a:xfrm>
                    <a:prstGeom prst="rect">
                      <a:avLst/>
                    </a:prstGeom>
                    <a:noFill/>
                    <a:ln>
                      <a:noFill/>
                    </a:ln>
                    <a:extLst>
                      <a:ext uri="{53640926-AAD7-44D8-BBD7-CCE9431645EC}">
                        <a14:shadowObscured xmlns:a14="http://schemas.microsoft.com/office/drawing/2010/main"/>
                      </a:ext>
                    </a:extLst>
                  </pic:spPr>
                </pic:pic>
              </a:graphicData>
            </a:graphic>
          </wp:inline>
        </w:drawing>
      </w:r>
    </w:p>
    <w:p w14:paraId="1E5EB538" w14:textId="3AC2A614" w:rsidR="00017EAE" w:rsidRDefault="00017EAE" w:rsidP="00B3043F">
      <w:pPr>
        <w:pStyle w:val="Nidungvnbn"/>
      </w:pPr>
      <w:r w:rsidRPr="00017EAE">
        <w:t>Mô hình discriminator đối xứng lại với mô hình generator. Ảnh input được đi qua convolution với stride = 2 để giảm kích thước ảnh từ 32*32 -&gt; 16*16 -&gt; 8*8 -&gt; 4*4 -&gt; 2*2. Khi giảm kích thước thì depth tăng dần. Cuối cùng thì tensor shape 2*2*512 được reshape về vector 2048 và dùng 1 lớp fully connected chuyển từ 2048d về 1d.</w:t>
      </w:r>
    </w:p>
    <w:p w14:paraId="087C9759" w14:textId="757DED5D" w:rsidR="00017EAE" w:rsidRDefault="00017EAE" w:rsidP="00017EAE">
      <w:pPr>
        <w:pStyle w:val="Nidungvnbn"/>
      </w:pPr>
      <w:r>
        <w:lastRenderedPageBreak/>
        <w:t xml:space="preserve">Loss function giống với GAN nên nhóm em sẽ không nhắc lại. </w:t>
      </w:r>
    </w:p>
    <w:p w14:paraId="30E02F47" w14:textId="3263BC27" w:rsidR="00A448D6" w:rsidRDefault="008B3F2E" w:rsidP="008B3F2E">
      <w:pPr>
        <w:pStyle w:val="Mc2"/>
        <w:numPr>
          <w:ilvl w:val="1"/>
          <w:numId w:val="66"/>
        </w:numPr>
      </w:pPr>
      <w:r>
        <w:t xml:space="preserve"> </w:t>
      </w:r>
      <w:r w:rsidR="00A448D6">
        <w:t>cGAN</w:t>
      </w:r>
    </w:p>
    <w:p w14:paraId="3D30ADF9" w14:textId="77777777" w:rsidR="008B3F2E" w:rsidRDefault="008B3F2E" w:rsidP="008B3F2E">
      <w:pPr>
        <w:pStyle w:val="Nidungvnbn"/>
      </w:pPr>
      <w:r>
        <w:t xml:space="preserve">DCGAN (GAN tích chập sâu) là một GAN mô hình được sử dụng trong các hình ảnh xử lý tác vụ. Bài viết này được viết cho thị giác máy tính, vì vậy chúng tôi sẽ sử dụng thuật ngữ DCGAN thay vì GAN. </w:t>
      </w:r>
    </w:p>
    <w:p w14:paraId="0A6F9E2A" w14:textId="4734E343" w:rsidR="008B3F2E" w:rsidRDefault="008B3F2E" w:rsidP="008B3F2E">
      <w:pPr>
        <w:pStyle w:val="Nidungvnbn"/>
      </w:pPr>
      <w:r>
        <w:t xml:space="preserve">Nhược điểm của DCGAN là chúng tôi không thể kiểm soát hình ảnh được tạo ra thuộc về bất kỳ lớp nào, vì nó được tạo hoàn toàn ngẫu nhiên. Ví dụ, trong bài viết trước, khi bạn </w:t>
      </w:r>
      <w:r w:rsidRPr="008B3F2E">
        <w:t>truyền vào mạng một véc tơ noise </w:t>
      </w:r>
      <w:r w:rsidRPr="008B3F2E">
        <w:rPr>
          <w:rFonts w:ascii="Cambria Math" w:hAnsi="Cambria Math" w:cs="Cambria Math"/>
        </w:rPr>
        <w:t>𝑧</w:t>
      </w:r>
      <w:r w:rsidRPr="008B3F2E">
        <w:t> ngẫu</w:t>
      </w:r>
      <w:r>
        <w:t xml:space="preserve"> nhiên, mỗi lần suy luận có thể tạo ra một số chữ số khác nhau. Điều này khiến chúng ta khó biết trước hình ảnh cần thuộc về lớp nào và đây cũng là một chế độ hạn chế của DCGAN.</w:t>
      </w:r>
    </w:p>
    <w:p w14:paraId="412F77F0" w14:textId="1530A38B" w:rsidR="008B3F2E" w:rsidRDefault="008B3F2E" w:rsidP="008B3F2E">
      <w:pPr>
        <w:pStyle w:val="Nidungvnbn"/>
      </w:pPr>
      <w:r>
        <w:t xml:space="preserve">cGAN sẽ giúp họ tạo ra các hình ảnh thuộc về một lớp cụ thể công cụ mà họ có thể có ý muốn dựa trên thông tin bổ sung được thêm vào mô hình, đó là nhãn y. Đây được coi là một điều kiện để tạo ra hình ảnh, vì vậy mô hình được gọi là GAN ​​có điều kiện (conditional GAN - cGAN). </w:t>
      </w:r>
    </w:p>
    <w:p w14:paraId="4DE96387" w14:textId="4F0FB169" w:rsidR="008B3F2E" w:rsidRDefault="008B3F2E" w:rsidP="00C946A1">
      <w:pPr>
        <w:pStyle w:val="Nidungvnbn"/>
      </w:pPr>
      <w:r>
        <w:t>Trích dẫn từ paper “</w:t>
      </w:r>
      <w:hyperlink r:id="rId42" w:history="1">
        <w:r w:rsidRPr="00C946A1">
          <w:t>Conditional Generative Adversarial Nets, 2014</w:t>
        </w:r>
      </w:hyperlink>
      <w:r>
        <w:t>”</w:t>
      </w:r>
    </w:p>
    <w:p w14:paraId="199DA05F" w14:textId="1322C2AD" w:rsidR="008B3F2E" w:rsidRDefault="008B3F2E" w:rsidP="008B3F2E">
      <w:pPr>
        <w:pStyle w:val="Nidungvnbn"/>
        <w:ind w:firstLine="0"/>
      </w:pPr>
      <w:r w:rsidRPr="008B3F2E">
        <w:rPr>
          <w:noProof/>
        </w:rPr>
        <w:drawing>
          <wp:inline distT="0" distB="0" distL="0" distR="0" wp14:anchorId="3793268A" wp14:editId="234D529C">
            <wp:extent cx="5791835" cy="635635"/>
            <wp:effectExtent l="0" t="0" r="0" b="0"/>
            <wp:docPr id="4421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17907" name=""/>
                    <pic:cNvPicPr/>
                  </pic:nvPicPr>
                  <pic:blipFill>
                    <a:blip r:embed="rId43"/>
                    <a:stretch>
                      <a:fillRect/>
                    </a:stretch>
                  </pic:blipFill>
                  <pic:spPr>
                    <a:xfrm>
                      <a:off x="0" y="0"/>
                      <a:ext cx="5791835" cy="635635"/>
                    </a:xfrm>
                    <a:prstGeom prst="rect">
                      <a:avLst/>
                    </a:prstGeom>
                  </pic:spPr>
                </pic:pic>
              </a:graphicData>
            </a:graphic>
          </wp:inline>
        </w:drawing>
      </w:r>
    </w:p>
    <w:p w14:paraId="41B2BCE3" w14:textId="04D85AF7" w:rsidR="00343E3E" w:rsidRDefault="00343E3E" w:rsidP="008B3F2E">
      <w:pPr>
        <w:pStyle w:val="Nidungvnbn"/>
        <w:ind w:firstLine="0"/>
      </w:pPr>
      <w:r>
        <w:lastRenderedPageBreak/>
        <w:tab/>
      </w:r>
      <w:r>
        <w:rPr>
          <w:noProof/>
        </w:rPr>
        <w:drawing>
          <wp:inline distT="0" distB="0" distL="0" distR="0" wp14:anchorId="59F76225" wp14:editId="113AF47B">
            <wp:extent cx="4915345" cy="3567545"/>
            <wp:effectExtent l="0" t="0" r="0" b="0"/>
            <wp:docPr id="1270674698" name="Picture 29" descr="Conditional GAN (cGAN) in PyTorch and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onditional GAN (cGAN) in PyTorch and Tenso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8553" cy="3569874"/>
                    </a:xfrm>
                    <a:prstGeom prst="rect">
                      <a:avLst/>
                    </a:prstGeom>
                    <a:noFill/>
                    <a:ln>
                      <a:noFill/>
                    </a:ln>
                  </pic:spPr>
                </pic:pic>
              </a:graphicData>
            </a:graphic>
          </wp:inline>
        </w:drawing>
      </w:r>
    </w:p>
    <w:p w14:paraId="4D43DF48" w14:textId="0B046403" w:rsidR="008B3F2E" w:rsidRDefault="001D44AC" w:rsidP="001D44AC">
      <w:pPr>
        <w:pStyle w:val="mc3"/>
      </w:pPr>
      <w:r>
        <w:t xml:space="preserve">2.7.1 </w:t>
      </w:r>
      <w:r w:rsidR="008B3F2E">
        <w:t>Generator</w:t>
      </w:r>
    </w:p>
    <w:p w14:paraId="3637A654" w14:textId="69178C8E" w:rsidR="00343E3E" w:rsidRPr="00343E3E" w:rsidRDefault="00343E3E" w:rsidP="00343E3E">
      <w:pPr>
        <w:pStyle w:val="Nidungvnbn"/>
      </w:pPr>
      <w:r>
        <w:t xml:space="preserve">Trước khi đi vô generator thì nhóm em sẽ nói sơ lại về dư liệu fashion-mnist. </w:t>
      </w:r>
      <w:r w:rsidRPr="00343E3E">
        <w:t>Dữ liệu Fashion-MNIST về quần áo, giày dép gồm 60000 ảnh training và 10000 ảnh test. Ảnh xám kính thước 28*28 thuộc 10 lớp khác nhau.</w:t>
      </w:r>
    </w:p>
    <w:p w14:paraId="093C1673" w14:textId="55146546" w:rsidR="00343E3E" w:rsidRDefault="00343E3E" w:rsidP="00343E3E">
      <w:pPr>
        <w:pStyle w:val="Nidungvnbn"/>
        <w:ind w:left="720" w:firstLine="0"/>
      </w:pPr>
      <w:r>
        <w:rPr>
          <w:noProof/>
        </w:rPr>
        <w:lastRenderedPageBreak/>
        <w:drawing>
          <wp:inline distT="0" distB="0" distL="0" distR="0" wp14:anchorId="15BA7181" wp14:editId="34EF6C7E">
            <wp:extent cx="4565417" cy="3671454"/>
            <wp:effectExtent l="0" t="0" r="6985" b="5715"/>
            <wp:docPr id="1461883472" name="Picture 30" descr="Fashion-MNIST Dataset Images with Labels and Description II. LITERA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shion-MNIST Dataset Images with Labels and Description II. LITERATURE...  | Download Scientific Diagra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9995" cy="3675136"/>
                    </a:xfrm>
                    <a:prstGeom prst="rect">
                      <a:avLst/>
                    </a:prstGeom>
                    <a:noFill/>
                    <a:ln>
                      <a:noFill/>
                    </a:ln>
                  </pic:spPr>
                </pic:pic>
              </a:graphicData>
            </a:graphic>
          </wp:inline>
        </w:drawing>
      </w:r>
    </w:p>
    <w:p w14:paraId="5B2AE3B6" w14:textId="25AAB476" w:rsidR="00343E3E" w:rsidRDefault="00343E3E" w:rsidP="00343E3E">
      <w:pPr>
        <w:pStyle w:val="Nidungvnbn"/>
        <w:ind w:left="720"/>
      </w:pPr>
      <w:r>
        <w:t xml:space="preserve">Như phần trên, Generator đã tạo ra ảnh giả từ vector noise. Một điểm mạnh của vector ngẫu nhiên là chúng ta có thể lấy mẫu được nhiều giá trị khác nhau, điều này có nghĩa là sau khi huấn luyện mạng GAN, chúng ta có thể tạo ra nhiều hình ảnh giả khác nhau. Tuy nhiên, chúng ta không thể kiểm soát được loại hình ảnh được tạo ra (áo, giày, </w:t>
      </w:r>
      <w:proofErr w:type="gramStart"/>
      <w:r>
        <w:t>dép,…</w:t>
      </w:r>
      <w:proofErr w:type="gramEnd"/>
      <w:r>
        <w:t>).</w:t>
      </w:r>
    </w:p>
    <w:p w14:paraId="0FDAAE18" w14:textId="0BAA23C3" w:rsidR="00343E3E" w:rsidRDefault="00343E3E" w:rsidP="00343E3E">
      <w:pPr>
        <w:pStyle w:val="Nidungvnbn"/>
      </w:pPr>
      <w:r>
        <w:t>Ngoài vector noise z, chúng ta sẽ thêm vào y, là một số từ 0 đến 9, mỗi loại trong dữ liệu Fashion-MNIST sẽ được mã hóa thành một số. Mục tiêu của chúng ta là vector z kết hợp với số y sẽ tạo ra dữ liệu tương ứng với loại đó.</w:t>
      </w:r>
    </w:p>
    <w:p w14:paraId="6174E348" w14:textId="00B4640E" w:rsidR="00343E3E" w:rsidRDefault="00343E3E" w:rsidP="00343E3E">
      <w:pPr>
        <w:pStyle w:val="Nidungvnbn"/>
      </w:pPr>
      <w:r>
        <w:t>Ứng với bài toán cho dư liệu fashion-mnist ta có kiến trúc của generator như sau:</w:t>
      </w:r>
    </w:p>
    <w:p w14:paraId="76DCC187" w14:textId="25C19ACB" w:rsidR="00343E3E" w:rsidRDefault="00343E3E" w:rsidP="00343E3E">
      <w:pPr>
        <w:pStyle w:val="Nidungvnbn"/>
      </w:pPr>
      <w:r>
        <w:rPr>
          <w:noProof/>
        </w:rPr>
        <w:lastRenderedPageBreak/>
        <w:drawing>
          <wp:inline distT="0" distB="0" distL="0" distR="0" wp14:anchorId="02762981" wp14:editId="30FB33A1">
            <wp:extent cx="5791569" cy="2140412"/>
            <wp:effectExtent l="0" t="0" r="0" b="0"/>
            <wp:docPr id="13227080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46">
                      <a:extLst>
                        <a:ext uri="{28A0092B-C50C-407E-A947-70E740481C1C}">
                          <a14:useLocalDpi xmlns:a14="http://schemas.microsoft.com/office/drawing/2010/main" val="0"/>
                        </a:ext>
                      </a:extLst>
                    </a:blip>
                    <a:srcRect t="12231" b="15089"/>
                    <a:stretch/>
                  </pic:blipFill>
                  <pic:spPr bwMode="auto">
                    <a:xfrm>
                      <a:off x="0" y="0"/>
                      <a:ext cx="5791835" cy="2140510"/>
                    </a:xfrm>
                    <a:prstGeom prst="rect">
                      <a:avLst/>
                    </a:prstGeom>
                    <a:noFill/>
                    <a:ln>
                      <a:noFill/>
                    </a:ln>
                    <a:extLst>
                      <a:ext uri="{53640926-AAD7-44D8-BBD7-CCE9431645EC}">
                        <a14:shadowObscured xmlns:a14="http://schemas.microsoft.com/office/drawing/2010/main"/>
                      </a:ext>
                    </a:extLst>
                  </pic:spPr>
                </pic:pic>
              </a:graphicData>
            </a:graphic>
          </wp:inline>
        </w:drawing>
      </w:r>
    </w:p>
    <w:p w14:paraId="5A8B59B1" w14:textId="3C099A21" w:rsidR="00343E3E" w:rsidRDefault="00343E3E" w:rsidP="00343E3E">
      <w:pPr>
        <w:pStyle w:val="Nidungvnbn"/>
        <w:numPr>
          <w:ilvl w:val="0"/>
          <w:numId w:val="70"/>
        </w:numPr>
      </w:pPr>
      <w:r>
        <w:t>Đầu vào z là một vector noise như trước, sau đó được đưa qua một lớp dense để chuyển về kích thước 7*7*128, sau đó reshape thành tensor 3D kích thước 7x7x128 (</w:t>
      </w:r>
      <w:r w:rsidRPr="00343E3E">
        <w:rPr>
          <w:b/>
          <w:bCs/>
        </w:rPr>
        <w:t>y1</w:t>
      </w:r>
      <w:r>
        <w:t>).</w:t>
      </w:r>
    </w:p>
    <w:p w14:paraId="2EFCCF24" w14:textId="44D089AD" w:rsidR="00343E3E" w:rsidRDefault="00343E3E" w:rsidP="00343E3E">
      <w:pPr>
        <w:pStyle w:val="Nidungvnbn"/>
        <w:numPr>
          <w:ilvl w:val="0"/>
          <w:numId w:val="70"/>
        </w:numPr>
      </w:pPr>
      <w:r>
        <w:t>Đầu vào y là một số được đi qua lớp embedding của keras, lớp này tương tự như một bảng ánh xạ mỗi số thành một vector 50*1, sau đó được đưa qua lớp dense với output 49 node cuối cùng được reshape thành tensor 3D kích thước 7x7x1 (</w:t>
      </w:r>
      <w:r w:rsidRPr="00343E3E">
        <w:rPr>
          <w:b/>
          <w:bCs/>
        </w:rPr>
        <w:t>y2</w:t>
      </w:r>
      <w:r>
        <w:t>).</w:t>
      </w:r>
    </w:p>
    <w:p w14:paraId="6A611260" w14:textId="6E3467BB" w:rsidR="00343E3E" w:rsidRDefault="00343E3E" w:rsidP="00343E3E">
      <w:pPr>
        <w:pStyle w:val="Nidungvnbn"/>
        <w:numPr>
          <w:ilvl w:val="0"/>
          <w:numId w:val="70"/>
        </w:numPr>
      </w:pPr>
      <w:r>
        <w:t>Sau đó, y1 và y2 được xếp chồng lên nhau để tạo thành tensor 3D kích thước 7*7*129, tiếp theo đi qua lớp transposed convolution để tăng kích thước lên 14*14 và 28*28, cuối cùng cho ra output 28*28*1.</w:t>
      </w:r>
    </w:p>
    <w:p w14:paraId="6374FBF8" w14:textId="77CA7B6E" w:rsidR="008B3F2E" w:rsidRDefault="001D44AC" w:rsidP="001D44AC">
      <w:pPr>
        <w:pStyle w:val="mc3"/>
      </w:pPr>
      <w:r>
        <w:t xml:space="preserve">2.7.2 </w:t>
      </w:r>
      <w:r w:rsidR="008B3F2E">
        <w:t>Discriminator</w:t>
      </w:r>
    </w:p>
    <w:p w14:paraId="717EE76F" w14:textId="69CF92B7" w:rsidR="001D44AC" w:rsidRPr="001D44AC" w:rsidRDefault="001D44AC" w:rsidP="001D44AC">
      <w:pPr>
        <w:pStyle w:val="Nidungvnbn"/>
      </w:pPr>
      <w:r w:rsidRPr="001D44AC">
        <w:t xml:space="preserve">Tương tự như ở trong generator bên cạnh ảnh, </w:t>
      </w:r>
      <w:r>
        <w:t>nó</w:t>
      </w:r>
      <w:r w:rsidRPr="001D44AC">
        <w:t xml:space="preserve"> sẽ thêm vào y, 1 số từ (0 – 9) tương ứng với thể loại trong dữ liệu Fashion-MNIST.</w:t>
      </w:r>
    </w:p>
    <w:p w14:paraId="3CF8FC76" w14:textId="60A22603" w:rsidR="008B3F2E" w:rsidRDefault="00343E3E" w:rsidP="008B3F2E">
      <w:pPr>
        <w:pStyle w:val="Nidungvnbn"/>
      </w:pPr>
      <w:r>
        <w:rPr>
          <w:noProof/>
        </w:rPr>
        <w:lastRenderedPageBreak/>
        <w:drawing>
          <wp:inline distT="0" distB="0" distL="0" distR="0" wp14:anchorId="7577B42D" wp14:editId="0BD1114D">
            <wp:extent cx="5790752" cy="2001578"/>
            <wp:effectExtent l="0" t="0" r="635" b="0"/>
            <wp:docPr id="308709356"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09356" name="Picture 32" descr="A diagram of a diagram&#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5411" b="26614"/>
                    <a:stretch/>
                  </pic:blipFill>
                  <pic:spPr bwMode="auto">
                    <a:xfrm>
                      <a:off x="0" y="0"/>
                      <a:ext cx="5791835" cy="2001952"/>
                    </a:xfrm>
                    <a:prstGeom prst="rect">
                      <a:avLst/>
                    </a:prstGeom>
                    <a:noFill/>
                    <a:ln>
                      <a:noFill/>
                    </a:ln>
                    <a:extLst>
                      <a:ext uri="{53640926-AAD7-44D8-BBD7-CCE9431645EC}">
                        <a14:shadowObscured xmlns:a14="http://schemas.microsoft.com/office/drawing/2010/main"/>
                      </a:ext>
                    </a:extLst>
                  </pic:spPr>
                </pic:pic>
              </a:graphicData>
            </a:graphic>
          </wp:inline>
        </w:drawing>
      </w:r>
    </w:p>
    <w:p w14:paraId="561E3E64" w14:textId="77777777" w:rsidR="001D44AC" w:rsidRDefault="001D44AC" w:rsidP="001D44AC">
      <w:pPr>
        <w:pStyle w:val="Nidungvnbn"/>
        <w:numPr>
          <w:ilvl w:val="0"/>
          <w:numId w:val="70"/>
        </w:numPr>
      </w:pPr>
      <w:r>
        <w:t xml:space="preserve">Đầu vào y là một số được đưa qua lớp nhúng của keras, lớp này tương tự như một bảng ánh xạ mỗi số thành một vector có kích thước 50*1. </w:t>
      </w:r>
    </w:p>
    <w:p w14:paraId="11882913" w14:textId="17132FD2" w:rsidR="001D44AC" w:rsidRDefault="001D44AC" w:rsidP="001D44AC">
      <w:pPr>
        <w:pStyle w:val="Nidungvnbn"/>
        <w:numPr>
          <w:ilvl w:val="0"/>
          <w:numId w:val="70"/>
        </w:numPr>
      </w:pPr>
      <w:r>
        <w:t>Sau đó, vector này được đưa qua lớp dense với 28*28 node đầu ra. Kết quả cuối cùng được chuyển đổi về dạng tensor 3 chiều có kích thước 28x28x1 (y1).</w:t>
      </w:r>
    </w:p>
    <w:p w14:paraId="50ACB1ED" w14:textId="77777777" w:rsidR="001D44AC" w:rsidRDefault="001D44AC" w:rsidP="001D44AC">
      <w:pPr>
        <w:pStyle w:val="Nidungvnbn"/>
        <w:numPr>
          <w:ilvl w:val="0"/>
          <w:numId w:val="70"/>
        </w:numPr>
      </w:pPr>
      <w:r>
        <w:t xml:space="preserve">Sau đó, y1 và ảnh đầu vào được xếp chồng lên nhau để tạo ra một tensor 3 chiều có kích thước 28*28*2. </w:t>
      </w:r>
    </w:p>
    <w:p w14:paraId="524E2218" w14:textId="77777777" w:rsidR="001D44AC" w:rsidRDefault="001D44AC" w:rsidP="001D44AC">
      <w:pPr>
        <w:pStyle w:val="Nidungvnbn"/>
        <w:numPr>
          <w:ilvl w:val="0"/>
          <w:numId w:val="70"/>
        </w:numPr>
      </w:pPr>
      <w:r>
        <w:t xml:space="preserve">Tensor này sau đó được đưa qua lớp convolution với bước nhảy (stride) bằng 2 để giảm kích thước của ảnh từ 28*28 xuống còn 14*14 và sau đó là 7*7. Khi giảm kích thước, độ sâu của tensor tăng dần. </w:t>
      </w:r>
    </w:p>
    <w:p w14:paraId="4A8AE793" w14:textId="57938B26" w:rsidR="001D44AC" w:rsidRDefault="001D44AC" w:rsidP="001D44AC">
      <w:pPr>
        <w:pStyle w:val="Nidungvnbn"/>
        <w:numPr>
          <w:ilvl w:val="0"/>
          <w:numId w:val="70"/>
        </w:numPr>
      </w:pPr>
      <w:r>
        <w:t>Cuối cùng, tensor có kích thước 2*2*512 được chuyển đổi về dạng vector có kích thước 2048 và đi qua một lớp fully connected để chuyển đổi từ 2048 chiều về 1 chiều.</w:t>
      </w:r>
    </w:p>
    <w:p w14:paraId="11293135" w14:textId="1AA7E682" w:rsidR="001D44AC" w:rsidRDefault="001D44AC" w:rsidP="001D44AC">
      <w:pPr>
        <w:pStyle w:val="mc3"/>
      </w:pPr>
      <w:r>
        <w:t xml:space="preserve">2.7.3 Loss function </w:t>
      </w:r>
    </w:p>
    <w:p w14:paraId="6B04B19B" w14:textId="78AEAB0B" w:rsidR="001D44AC" w:rsidRDefault="001D44AC" w:rsidP="001D44AC">
      <w:pPr>
        <w:pStyle w:val="Nidungvnbn"/>
      </w:pPr>
      <w:r w:rsidRPr="001D44AC">
        <w:t>Model cGAN cũng có loss function tương tự như model DCGAN</w:t>
      </w:r>
      <w:r>
        <w:t xml:space="preserve"> (giống gan)</w:t>
      </w:r>
      <w:r w:rsidRPr="001D44AC">
        <w:t xml:space="preserve"> bao gồm loss function của model discriminator và loss function của model generator.</w:t>
      </w:r>
    </w:p>
    <w:p w14:paraId="65517400" w14:textId="70BD6EF4" w:rsidR="001D44AC" w:rsidRDefault="001D44AC" w:rsidP="001D44AC">
      <w:pPr>
        <w:pStyle w:val="Nidungvnbn"/>
      </w:pPr>
      <w:r w:rsidRPr="001D44AC">
        <w:rPr>
          <w:noProof/>
        </w:rPr>
        <w:drawing>
          <wp:inline distT="0" distB="0" distL="0" distR="0" wp14:anchorId="2E568B57" wp14:editId="5D381762">
            <wp:extent cx="5791835" cy="386080"/>
            <wp:effectExtent l="0" t="0" r="0" b="0"/>
            <wp:docPr id="181677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70999" name=""/>
                    <pic:cNvPicPr/>
                  </pic:nvPicPr>
                  <pic:blipFill>
                    <a:blip r:embed="rId48"/>
                    <a:stretch>
                      <a:fillRect/>
                    </a:stretch>
                  </pic:blipFill>
                  <pic:spPr>
                    <a:xfrm>
                      <a:off x="0" y="0"/>
                      <a:ext cx="5791835" cy="386080"/>
                    </a:xfrm>
                    <a:prstGeom prst="rect">
                      <a:avLst/>
                    </a:prstGeom>
                  </pic:spPr>
                </pic:pic>
              </a:graphicData>
            </a:graphic>
          </wp:inline>
        </w:drawing>
      </w:r>
    </w:p>
    <w:p w14:paraId="4F50FF83" w14:textId="046BF5E6" w:rsidR="001D44AC" w:rsidRDefault="001D44AC" w:rsidP="001D44AC">
      <w:pPr>
        <w:pStyle w:val="Nidungvnbn"/>
      </w:pPr>
      <w:r w:rsidRPr="001D44AC">
        <w:rPr>
          <w:noProof/>
        </w:rPr>
        <w:lastRenderedPageBreak/>
        <w:drawing>
          <wp:inline distT="0" distB="0" distL="0" distR="0" wp14:anchorId="3CC52510" wp14:editId="1EB91578">
            <wp:extent cx="5556250" cy="4620614"/>
            <wp:effectExtent l="0" t="0" r="6350" b="8890"/>
            <wp:docPr id="6185869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86976" name="Picture 1" descr="A diagram of a diagram&#10;&#10;Description automatically generated"/>
                    <pic:cNvPicPr/>
                  </pic:nvPicPr>
                  <pic:blipFill rotWithShape="1">
                    <a:blip r:embed="rId49"/>
                    <a:srcRect l="4066" t="4167"/>
                    <a:stretch/>
                  </pic:blipFill>
                  <pic:spPr bwMode="auto">
                    <a:xfrm>
                      <a:off x="0" y="0"/>
                      <a:ext cx="5556308" cy="4620662"/>
                    </a:xfrm>
                    <a:prstGeom prst="rect">
                      <a:avLst/>
                    </a:prstGeom>
                    <a:ln>
                      <a:noFill/>
                    </a:ln>
                    <a:extLst>
                      <a:ext uri="{53640926-AAD7-44D8-BBD7-CCE9431645EC}">
                        <a14:shadowObscured xmlns:a14="http://schemas.microsoft.com/office/drawing/2010/main"/>
                      </a:ext>
                    </a:extLst>
                  </pic:spPr>
                </pic:pic>
              </a:graphicData>
            </a:graphic>
          </wp:inline>
        </w:drawing>
      </w:r>
    </w:p>
    <w:p w14:paraId="726ECF4B" w14:textId="77777777" w:rsidR="001D44AC" w:rsidRDefault="001D44AC" w:rsidP="001D44AC">
      <w:pPr>
        <w:pStyle w:val="Nidungvnbn"/>
      </w:pPr>
    </w:p>
    <w:p w14:paraId="5CDE41BD" w14:textId="2FCC0D64" w:rsidR="00343E3E" w:rsidRDefault="00343E3E" w:rsidP="001D44AC">
      <w:pPr>
        <w:pStyle w:val="Nidungvnbn"/>
      </w:pPr>
      <w:r>
        <w:tab/>
      </w:r>
      <w:r w:rsidR="001D44AC">
        <w:t xml:space="preserve"> </w:t>
      </w:r>
    </w:p>
    <w:p w14:paraId="366FCE38" w14:textId="77777777" w:rsidR="00343E3E" w:rsidRPr="00300DE0" w:rsidRDefault="00343E3E" w:rsidP="008B3F2E">
      <w:pPr>
        <w:pStyle w:val="Nidungvnbn"/>
      </w:pPr>
    </w:p>
    <w:p w14:paraId="2F977BA6" w14:textId="77777777" w:rsidR="00271AC2" w:rsidRDefault="00271AC2" w:rsidP="00271AC2">
      <w:pPr>
        <w:pStyle w:val="Nidungvnbn"/>
        <w:ind w:left="360" w:firstLine="0"/>
      </w:pPr>
    </w:p>
    <w:p w14:paraId="38BC2C4A" w14:textId="244935A3" w:rsidR="00300DE0" w:rsidRDefault="00867C2D" w:rsidP="00A448D6">
      <w:pPr>
        <w:pStyle w:val="Nidungvnbn"/>
      </w:pPr>
      <w:r w:rsidRPr="000F4672">
        <w:br w:type="page"/>
      </w:r>
      <w:r w:rsidR="00300DE0">
        <w:lastRenderedPageBreak/>
        <w:br w:type="page"/>
      </w:r>
    </w:p>
    <w:p w14:paraId="39CDCDF8" w14:textId="27636F13" w:rsidR="00300DE0" w:rsidRDefault="00300DE0">
      <w:pPr>
        <w:spacing w:after="200" w:line="276" w:lineRule="auto"/>
        <w:rPr>
          <w:sz w:val="28"/>
          <w:szCs w:val="28"/>
        </w:rPr>
      </w:pPr>
      <w:r>
        <w:rPr>
          <w:sz w:val="28"/>
          <w:szCs w:val="28"/>
        </w:rPr>
        <w:lastRenderedPageBreak/>
        <w:br w:type="page"/>
      </w:r>
    </w:p>
    <w:p w14:paraId="2CA8E66C" w14:textId="77777777" w:rsidR="00867C2D" w:rsidRPr="00300DE0" w:rsidRDefault="00867C2D" w:rsidP="00300DE0">
      <w:pPr>
        <w:pStyle w:val="Nidungvnbn"/>
        <w:rPr>
          <w:sz w:val="28"/>
          <w:szCs w:val="28"/>
        </w:rPr>
      </w:pPr>
    </w:p>
    <w:p w14:paraId="3784EC38" w14:textId="49501222" w:rsidR="002D4545" w:rsidRPr="00145989" w:rsidRDefault="007E7FF7" w:rsidP="00145989">
      <w:pPr>
        <w:pStyle w:val="Chng1"/>
      </w:pPr>
      <w:bookmarkStart w:id="16" w:name="_Toc168848641"/>
      <w:r w:rsidRPr="000F4672">
        <w:t>TÀI LIỆU THAM KHẢO</w:t>
      </w:r>
      <w:bookmarkEnd w:id="16"/>
      <w:r w:rsidR="002D4545">
        <w:rPr>
          <w:sz w:val="26"/>
          <w:szCs w:val="26"/>
        </w:rPr>
        <w:br w:type="page"/>
      </w:r>
    </w:p>
    <w:p w14:paraId="481EAA9F" w14:textId="77777777" w:rsidR="003E7C26" w:rsidRPr="000F4672" w:rsidRDefault="003E7C26">
      <w:pPr>
        <w:spacing w:after="200" w:line="276" w:lineRule="auto"/>
        <w:rPr>
          <w:sz w:val="26"/>
          <w:szCs w:val="26"/>
        </w:rPr>
      </w:pPr>
    </w:p>
    <w:p w14:paraId="17607B9F" w14:textId="77777777" w:rsidR="007E7FF7" w:rsidRPr="000F4672" w:rsidRDefault="007E7FF7" w:rsidP="007E7FF7">
      <w:pPr>
        <w:tabs>
          <w:tab w:val="center" w:pos="6379"/>
        </w:tabs>
        <w:spacing w:after="200" w:line="276" w:lineRule="auto"/>
        <w:jc w:val="center"/>
        <w:rPr>
          <w:b/>
          <w:sz w:val="32"/>
          <w:szCs w:val="32"/>
        </w:rPr>
      </w:pPr>
      <w:r w:rsidRPr="000F4672">
        <w:rPr>
          <w:b/>
          <w:sz w:val="32"/>
          <w:szCs w:val="32"/>
        </w:rPr>
        <w:t>PHỤ LỤC</w:t>
      </w:r>
    </w:p>
    <w:p w14:paraId="6B733197" w14:textId="77777777" w:rsidR="00BB2B2A" w:rsidRPr="000F4672" w:rsidRDefault="00650D6A" w:rsidP="0064189C">
      <w:pPr>
        <w:pStyle w:val="Nidungvnbn"/>
        <w:rPr>
          <w:b/>
        </w:rPr>
      </w:pPr>
      <w:r w:rsidRPr="000F4672">
        <w:t>Phần này bao gồm những nội dung cần thiết nhằm minh họa hoặc hỗ trợ cho nội dung luận văn như số liệu, biểu mẫu, tranh ảnh</w:t>
      </w:r>
      <w:proofErr w:type="gramStart"/>
      <w:r w:rsidRPr="000F4672">
        <w:t>. . . .</w:t>
      </w:r>
      <w:proofErr w:type="gramEnd"/>
      <w:r w:rsidRPr="000F4672">
        <w:t xml:space="preserve"> nếu sử dụng những câu trả lời cho một </w:t>
      </w:r>
      <w:r w:rsidRPr="000F4672">
        <w:rPr>
          <w:i/>
        </w:rPr>
        <w:t>bảng câu hỏi thì bảng câu hỏi mẫu này phải được đưa vào phần Phụ lục ở dạng nguyên bản</w:t>
      </w:r>
      <w:r w:rsidRPr="000F4672">
        <w:t xml:space="preserve"> đã dùng để điều tra, thăm dò ý kiến; </w:t>
      </w:r>
      <w:r w:rsidRPr="000F4672">
        <w:rPr>
          <w:b/>
        </w:rPr>
        <w:t>không được tóm tắt hoặc sửa đổi</w:t>
      </w:r>
      <w:r w:rsidRPr="000F4672">
        <w:t>. Các tính toán mẫu trình bày tóm tắt trong các biểu mẫu cũng cần nêu trong Phụ lục của luận văn. Phụ lục không được dày hơn phần chính của luận văn</w:t>
      </w:r>
    </w:p>
    <w:sectPr w:rsidR="00BB2B2A" w:rsidRPr="000F4672" w:rsidSect="00DB7595">
      <w:headerReference w:type="default" r:id="rId50"/>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Tran Tin" w:date="2014-05-12T20:08:00Z" w:initials="TT">
    <w:p w14:paraId="79FEAE70" w14:textId="77777777" w:rsidR="00CA1C39" w:rsidRPr="00DC2276" w:rsidRDefault="00CA1C39" w:rsidP="00CA1C39">
      <w:pPr>
        <w:pStyle w:val="Nidungvnbn"/>
        <w:rPr>
          <w:lang w:val="fr-FR"/>
        </w:rPr>
      </w:pPr>
      <w:r>
        <w:rPr>
          <w:rStyle w:val="CommentReference"/>
        </w:rPr>
        <w:annotationRef/>
      </w:r>
      <w:r w:rsidRPr="00DC2276">
        <w:rPr>
          <w:lang w:val="fr-FR"/>
        </w:rPr>
        <w:t>Danh mục các bảng, biểu, hình vẽ, đồ thị (nếu có).</w:t>
      </w:r>
    </w:p>
    <w:p w14:paraId="3A76EEC8" w14:textId="77777777" w:rsidR="00CA1C39" w:rsidRPr="00DC2276" w:rsidRDefault="00CA1C39">
      <w:pPr>
        <w:pStyle w:val="CommentText"/>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76E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76EEC8" w16cid:durableId="7A3B5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4CB22" w14:textId="77777777" w:rsidR="00CA19E6" w:rsidRDefault="00CA19E6" w:rsidP="00453AB1">
      <w:r>
        <w:separator/>
      </w:r>
    </w:p>
  </w:endnote>
  <w:endnote w:type="continuationSeparator" w:id="0">
    <w:p w14:paraId="158C735F" w14:textId="77777777" w:rsidR="00CA19E6" w:rsidRDefault="00CA19E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A3D6D" w14:textId="77777777" w:rsidR="00CA19E6" w:rsidRDefault="00CA19E6" w:rsidP="00453AB1">
      <w:r>
        <w:separator/>
      </w:r>
    </w:p>
  </w:footnote>
  <w:footnote w:type="continuationSeparator" w:id="0">
    <w:p w14:paraId="36A22EDE" w14:textId="77777777" w:rsidR="00CA19E6" w:rsidRDefault="00CA19E6"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F440" w14:textId="77777777" w:rsidR="00B118C8" w:rsidRDefault="00B118C8">
    <w:pPr>
      <w:pStyle w:val="Header"/>
      <w:jc w:val="center"/>
    </w:pPr>
  </w:p>
  <w:p w14:paraId="57EDE74F"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24B4" w14:textId="77777777" w:rsidR="00994FBC" w:rsidRDefault="00994FBC">
    <w:pPr>
      <w:pStyle w:val="Header"/>
      <w:jc w:val="center"/>
    </w:pPr>
  </w:p>
  <w:p w14:paraId="2AF3F9AA" w14:textId="77777777" w:rsidR="00994FBC" w:rsidRDefault="00994F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97785"/>
      <w:docPartObj>
        <w:docPartGallery w:val="Page Numbers (Top of Page)"/>
        <w:docPartUnique/>
      </w:docPartObj>
    </w:sdtPr>
    <w:sdtEndPr>
      <w:rPr>
        <w:noProof/>
      </w:rPr>
    </w:sdtEndPr>
    <w:sdtContent>
      <w:p w14:paraId="226F5BBD"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51F3129"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5520606"/>
      <w:docPartObj>
        <w:docPartGallery w:val="Page Numbers (Top of Page)"/>
        <w:docPartUnique/>
      </w:docPartObj>
    </w:sdtPr>
    <w:sdtEndPr>
      <w:rPr>
        <w:noProof/>
      </w:rPr>
    </w:sdtEndPr>
    <w:sdtContent>
      <w:p w14:paraId="7CD2AF7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39A2291E"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0FFC"/>
    <w:multiLevelType w:val="hybridMultilevel"/>
    <w:tmpl w:val="D4207A2C"/>
    <w:lvl w:ilvl="0" w:tplc="B3ECD2E6">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80DCDC1A">
      <w:numFmt w:val="bullet"/>
      <w:lvlText w:val=""/>
      <w:lvlJc w:val="left"/>
      <w:pPr>
        <w:ind w:left="2520" w:hanging="360"/>
      </w:pPr>
      <w:rPr>
        <w:rFonts w:ascii="Wingdings" w:eastAsia="Times New Roman" w:hAnsi="Wingdings"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EB0A02"/>
    <w:multiLevelType w:val="multilevel"/>
    <w:tmpl w:val="62F8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94EFD"/>
    <w:multiLevelType w:val="hybridMultilevel"/>
    <w:tmpl w:val="0526DEE6"/>
    <w:lvl w:ilvl="0" w:tplc="19A04D64">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5FF3A41"/>
    <w:multiLevelType w:val="hybridMultilevel"/>
    <w:tmpl w:val="8F147E4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70D283E"/>
    <w:multiLevelType w:val="hybridMultilevel"/>
    <w:tmpl w:val="3960A83E"/>
    <w:lvl w:ilvl="0" w:tplc="C7AEE344">
      <w:start w:val="1"/>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C223A4"/>
    <w:multiLevelType w:val="hybridMultilevel"/>
    <w:tmpl w:val="1C4E4B9E"/>
    <w:lvl w:ilvl="0" w:tplc="C464DEAE">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C9F53A9"/>
    <w:multiLevelType w:val="multilevel"/>
    <w:tmpl w:val="98AC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35847"/>
    <w:multiLevelType w:val="hybridMultilevel"/>
    <w:tmpl w:val="E85231F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DE36482"/>
    <w:multiLevelType w:val="hybridMultilevel"/>
    <w:tmpl w:val="5254B2F0"/>
    <w:lvl w:ilvl="0" w:tplc="32BA800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6419D8"/>
    <w:multiLevelType w:val="hybridMultilevel"/>
    <w:tmpl w:val="38462AF6"/>
    <w:lvl w:ilvl="0" w:tplc="905211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0AD7A6A"/>
    <w:multiLevelType w:val="hybridMultilevel"/>
    <w:tmpl w:val="5DC491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68E6A8F"/>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6C53420"/>
    <w:multiLevelType w:val="hybridMultilevel"/>
    <w:tmpl w:val="CB10B6EA"/>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63781D"/>
    <w:multiLevelType w:val="hybridMultilevel"/>
    <w:tmpl w:val="B9D6CD4A"/>
    <w:lvl w:ilvl="0" w:tplc="F1AA86B8">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7C2B9E"/>
    <w:multiLevelType w:val="hybridMultilevel"/>
    <w:tmpl w:val="1054A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14A39"/>
    <w:multiLevelType w:val="hybridMultilevel"/>
    <w:tmpl w:val="4A783488"/>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ADC30CD"/>
    <w:multiLevelType w:val="hybridMultilevel"/>
    <w:tmpl w:val="FFC8323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1C0F1F81"/>
    <w:multiLevelType w:val="hybridMultilevel"/>
    <w:tmpl w:val="B7609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CC97C1D"/>
    <w:multiLevelType w:val="hybridMultilevel"/>
    <w:tmpl w:val="4998BE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EAA1456"/>
    <w:multiLevelType w:val="multilevel"/>
    <w:tmpl w:val="8A52ED72"/>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F9000AF"/>
    <w:multiLevelType w:val="hybridMultilevel"/>
    <w:tmpl w:val="14DCAEC8"/>
    <w:lvl w:ilvl="0" w:tplc="90521124">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FF410A6"/>
    <w:multiLevelType w:val="hybridMultilevel"/>
    <w:tmpl w:val="E55CC19C"/>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0342AA7"/>
    <w:multiLevelType w:val="hybridMultilevel"/>
    <w:tmpl w:val="2D5688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3B8706E"/>
    <w:multiLevelType w:val="hybridMultilevel"/>
    <w:tmpl w:val="D3E69BC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7D4BB8"/>
    <w:multiLevelType w:val="multilevel"/>
    <w:tmpl w:val="C9AAF994"/>
    <w:lvl w:ilvl="0">
      <w:start w:val="1"/>
      <w:numFmt w:val="bullet"/>
      <w:lvlText w:val="-"/>
      <w:lvlJc w:val="left"/>
      <w:pPr>
        <w:ind w:left="1080" w:hanging="360"/>
      </w:pPr>
      <w:rPr>
        <w:rFonts w:ascii="Times New Roman" w:eastAsia="Times New Roman" w:hAnsi="Times New Roman" w:cs="Times New Roman"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5" w15:restartNumberingAfterBreak="0">
    <w:nsid w:val="27081A9C"/>
    <w:multiLevelType w:val="multilevel"/>
    <w:tmpl w:val="14D69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494BAA"/>
    <w:multiLevelType w:val="multilevel"/>
    <w:tmpl w:val="D816655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8063284"/>
    <w:multiLevelType w:val="hybridMultilevel"/>
    <w:tmpl w:val="49D6142E"/>
    <w:lvl w:ilvl="0" w:tplc="B3ECD2E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1E25A8C"/>
    <w:multiLevelType w:val="multilevel"/>
    <w:tmpl w:val="11B6E4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49B5523"/>
    <w:multiLevelType w:val="multilevel"/>
    <w:tmpl w:val="E6D29B9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83B77BE"/>
    <w:multiLevelType w:val="multilevel"/>
    <w:tmpl w:val="1838946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1" w15:restartNumberingAfterBreak="0">
    <w:nsid w:val="39257BF5"/>
    <w:multiLevelType w:val="hybridMultilevel"/>
    <w:tmpl w:val="55AC02DE"/>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A6F007E"/>
    <w:multiLevelType w:val="hybridMultilevel"/>
    <w:tmpl w:val="2F7886D2"/>
    <w:lvl w:ilvl="0" w:tplc="B3ECD2E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F166627"/>
    <w:multiLevelType w:val="hybridMultilevel"/>
    <w:tmpl w:val="D47C304E"/>
    <w:lvl w:ilvl="0" w:tplc="89A4BFAC">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F415B16"/>
    <w:multiLevelType w:val="hybridMultilevel"/>
    <w:tmpl w:val="3C1C8042"/>
    <w:lvl w:ilvl="0" w:tplc="90521124">
      <w:numFmt w:val="bullet"/>
      <w:lvlText w:val="-"/>
      <w:lvlJc w:val="left"/>
      <w:pPr>
        <w:ind w:left="144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F597D13"/>
    <w:multiLevelType w:val="hybridMultilevel"/>
    <w:tmpl w:val="3EA48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1E6642E"/>
    <w:multiLevelType w:val="hybridMultilevel"/>
    <w:tmpl w:val="CEDC51BE"/>
    <w:lvl w:ilvl="0" w:tplc="650C0DEE">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299377C"/>
    <w:multiLevelType w:val="multilevel"/>
    <w:tmpl w:val="A7F4B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39D161A"/>
    <w:multiLevelType w:val="multilevel"/>
    <w:tmpl w:val="33243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3BE10B1"/>
    <w:multiLevelType w:val="multilevel"/>
    <w:tmpl w:val="E8E083C0"/>
    <w:lvl w:ilvl="0">
      <w:start w:val="1"/>
      <w:numFmt w:val="bullet"/>
      <w:lvlText w:val="-"/>
      <w:lvlJc w:val="left"/>
      <w:pPr>
        <w:ind w:left="1068" w:hanging="360"/>
      </w:pPr>
      <w:rPr>
        <w:rFonts w:ascii="Times New Roman" w:eastAsia="Times New Roman" w:hAnsi="Times New Roman" w:cs="Times New Roman"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40" w15:restartNumberingAfterBreak="0">
    <w:nsid w:val="44244DA8"/>
    <w:multiLevelType w:val="hybridMultilevel"/>
    <w:tmpl w:val="CC3482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46487B25"/>
    <w:multiLevelType w:val="hybridMultilevel"/>
    <w:tmpl w:val="099614F0"/>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6BA0C86"/>
    <w:multiLevelType w:val="multilevel"/>
    <w:tmpl w:val="62D64522"/>
    <w:lvl w:ilvl="0">
      <w:start w:val="1"/>
      <w:numFmt w:val="bullet"/>
      <w:lvlText w:val="●"/>
      <w:lvlJc w:val="left"/>
      <w:pPr>
        <w:ind w:left="926" w:hanging="360"/>
      </w:pPr>
      <w:rPr>
        <w:u w:val="none"/>
      </w:rPr>
    </w:lvl>
    <w:lvl w:ilvl="1">
      <w:start w:val="1"/>
      <w:numFmt w:val="bullet"/>
      <w:lvlText w:val="○"/>
      <w:lvlJc w:val="left"/>
      <w:pPr>
        <w:ind w:left="1646" w:hanging="360"/>
      </w:pPr>
      <w:rPr>
        <w:u w:val="none"/>
      </w:rPr>
    </w:lvl>
    <w:lvl w:ilvl="2">
      <w:start w:val="1"/>
      <w:numFmt w:val="bullet"/>
      <w:lvlText w:val="■"/>
      <w:lvlJc w:val="left"/>
      <w:pPr>
        <w:ind w:left="2366" w:hanging="360"/>
      </w:pPr>
      <w:rPr>
        <w:u w:val="none"/>
      </w:rPr>
    </w:lvl>
    <w:lvl w:ilvl="3">
      <w:start w:val="1"/>
      <w:numFmt w:val="bullet"/>
      <w:lvlText w:val="●"/>
      <w:lvlJc w:val="left"/>
      <w:pPr>
        <w:ind w:left="3086" w:hanging="360"/>
      </w:pPr>
      <w:rPr>
        <w:u w:val="none"/>
      </w:rPr>
    </w:lvl>
    <w:lvl w:ilvl="4">
      <w:start w:val="1"/>
      <w:numFmt w:val="bullet"/>
      <w:lvlText w:val="○"/>
      <w:lvlJc w:val="left"/>
      <w:pPr>
        <w:ind w:left="3806" w:hanging="360"/>
      </w:pPr>
      <w:rPr>
        <w:u w:val="none"/>
      </w:rPr>
    </w:lvl>
    <w:lvl w:ilvl="5">
      <w:start w:val="1"/>
      <w:numFmt w:val="bullet"/>
      <w:lvlText w:val="■"/>
      <w:lvlJc w:val="left"/>
      <w:pPr>
        <w:ind w:left="4526" w:hanging="360"/>
      </w:pPr>
      <w:rPr>
        <w:u w:val="none"/>
      </w:rPr>
    </w:lvl>
    <w:lvl w:ilvl="6">
      <w:start w:val="1"/>
      <w:numFmt w:val="bullet"/>
      <w:lvlText w:val="●"/>
      <w:lvlJc w:val="left"/>
      <w:pPr>
        <w:ind w:left="5246" w:hanging="360"/>
      </w:pPr>
      <w:rPr>
        <w:u w:val="none"/>
      </w:rPr>
    </w:lvl>
    <w:lvl w:ilvl="7">
      <w:start w:val="1"/>
      <w:numFmt w:val="bullet"/>
      <w:lvlText w:val="○"/>
      <w:lvlJc w:val="left"/>
      <w:pPr>
        <w:ind w:left="5966" w:hanging="360"/>
      </w:pPr>
      <w:rPr>
        <w:u w:val="none"/>
      </w:rPr>
    </w:lvl>
    <w:lvl w:ilvl="8">
      <w:start w:val="1"/>
      <w:numFmt w:val="bullet"/>
      <w:lvlText w:val="■"/>
      <w:lvlJc w:val="left"/>
      <w:pPr>
        <w:ind w:left="6686" w:hanging="360"/>
      </w:pPr>
      <w:rPr>
        <w:u w:val="none"/>
      </w:rPr>
    </w:lvl>
  </w:abstractNum>
  <w:abstractNum w:abstractNumId="43" w15:restartNumberingAfterBreak="0">
    <w:nsid w:val="4AA5713F"/>
    <w:multiLevelType w:val="multilevel"/>
    <w:tmpl w:val="B6F0B2F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44" w15:restartNumberingAfterBreak="0">
    <w:nsid w:val="4B536E5A"/>
    <w:multiLevelType w:val="hybridMultilevel"/>
    <w:tmpl w:val="5D144164"/>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BE25D79"/>
    <w:multiLevelType w:val="multilevel"/>
    <w:tmpl w:val="78B8C1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52930815"/>
    <w:multiLevelType w:val="hybridMultilevel"/>
    <w:tmpl w:val="FF4CD3B6"/>
    <w:lvl w:ilvl="0" w:tplc="A4A6E38C">
      <w:start w:val="1"/>
      <w:numFmt w:val="bullet"/>
      <w:lvlText w:val=""/>
      <w:lvlJc w:val="left"/>
      <w:pPr>
        <w:ind w:left="1440" w:hanging="360"/>
      </w:pPr>
      <w:rPr>
        <w:rFonts w:ascii="Symbol" w:eastAsia="SimSun"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2A67D88"/>
    <w:multiLevelType w:val="hybridMultilevel"/>
    <w:tmpl w:val="5B76596C"/>
    <w:lvl w:ilvl="0" w:tplc="C464DEA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6967965"/>
    <w:multiLevelType w:val="multilevel"/>
    <w:tmpl w:val="C5C2172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7147454"/>
    <w:multiLevelType w:val="hybridMultilevel"/>
    <w:tmpl w:val="269EC33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74D6416"/>
    <w:multiLevelType w:val="hybridMultilevel"/>
    <w:tmpl w:val="B62C61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9CB03F8"/>
    <w:multiLevelType w:val="hybridMultilevel"/>
    <w:tmpl w:val="A07AF5B8"/>
    <w:lvl w:ilvl="0" w:tplc="C464DEA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9CE0352"/>
    <w:multiLevelType w:val="multilevel"/>
    <w:tmpl w:val="07B6516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53" w15:restartNumberingAfterBreak="0">
    <w:nsid w:val="5A9131CC"/>
    <w:multiLevelType w:val="hybridMultilevel"/>
    <w:tmpl w:val="459CC97E"/>
    <w:lvl w:ilvl="0" w:tplc="C464DE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263239"/>
    <w:multiLevelType w:val="hybridMultilevel"/>
    <w:tmpl w:val="F926D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14C7981"/>
    <w:multiLevelType w:val="hybridMultilevel"/>
    <w:tmpl w:val="DA8842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17A4261"/>
    <w:multiLevelType w:val="hybridMultilevel"/>
    <w:tmpl w:val="9A88D4FE"/>
    <w:lvl w:ilvl="0" w:tplc="B3ECD2E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54D177B"/>
    <w:multiLevelType w:val="multilevel"/>
    <w:tmpl w:val="F0AE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A854AF3"/>
    <w:multiLevelType w:val="hybridMultilevel"/>
    <w:tmpl w:val="2FC627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B0A2A57"/>
    <w:multiLevelType w:val="multilevel"/>
    <w:tmpl w:val="F39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7A3746"/>
    <w:multiLevelType w:val="hybridMultilevel"/>
    <w:tmpl w:val="578284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15649C"/>
    <w:multiLevelType w:val="hybridMultilevel"/>
    <w:tmpl w:val="9F7868D0"/>
    <w:lvl w:ilvl="0" w:tplc="19A04D64">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6F6E2F31"/>
    <w:multiLevelType w:val="hybridMultilevel"/>
    <w:tmpl w:val="38CE91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5562315"/>
    <w:multiLevelType w:val="hybridMultilevel"/>
    <w:tmpl w:val="18863BCE"/>
    <w:lvl w:ilvl="0" w:tplc="C464DEA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60E377A"/>
    <w:multiLevelType w:val="hybridMultilevel"/>
    <w:tmpl w:val="23D62F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718295E"/>
    <w:multiLevelType w:val="hybridMultilevel"/>
    <w:tmpl w:val="6A4E93C2"/>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85935C9"/>
    <w:multiLevelType w:val="multilevel"/>
    <w:tmpl w:val="48F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132802"/>
    <w:multiLevelType w:val="hybridMultilevel"/>
    <w:tmpl w:val="5EF8C2AA"/>
    <w:lvl w:ilvl="0" w:tplc="19A04D6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F0E0D2D"/>
    <w:multiLevelType w:val="hybridMultilevel"/>
    <w:tmpl w:val="7074B5CC"/>
    <w:lvl w:ilvl="0" w:tplc="FFFFFFFF">
      <w:numFmt w:val="bullet"/>
      <w:lvlText w:val="-"/>
      <w:lvlJc w:val="left"/>
      <w:pPr>
        <w:ind w:left="144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1800" w:hanging="360"/>
      </w:pPr>
      <w:rPr>
        <w:rFonts w:ascii="Courier New" w:hAnsi="Courier New" w:cs="Courier New"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7F8972BA"/>
    <w:multiLevelType w:val="hybridMultilevel"/>
    <w:tmpl w:val="56C2E766"/>
    <w:lvl w:ilvl="0" w:tplc="9052112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4038782">
    <w:abstractNumId w:val="17"/>
  </w:num>
  <w:num w:numId="2" w16cid:durableId="1100029288">
    <w:abstractNumId w:val="55"/>
  </w:num>
  <w:num w:numId="3" w16cid:durableId="1613978162">
    <w:abstractNumId w:val="60"/>
  </w:num>
  <w:num w:numId="4" w16cid:durableId="923874516">
    <w:abstractNumId w:val="44"/>
  </w:num>
  <w:num w:numId="5" w16cid:durableId="1757480917">
    <w:abstractNumId w:val="7"/>
  </w:num>
  <w:num w:numId="6" w16cid:durableId="283272970">
    <w:abstractNumId w:val="10"/>
  </w:num>
  <w:num w:numId="7" w16cid:durableId="1324049949">
    <w:abstractNumId w:val="34"/>
  </w:num>
  <w:num w:numId="8" w16cid:durableId="1432505212">
    <w:abstractNumId w:val="20"/>
  </w:num>
  <w:num w:numId="9" w16cid:durableId="717555447">
    <w:abstractNumId w:val="28"/>
  </w:num>
  <w:num w:numId="10" w16cid:durableId="874729240">
    <w:abstractNumId w:val="69"/>
  </w:num>
  <w:num w:numId="11" w16cid:durableId="853374431">
    <w:abstractNumId w:val="68"/>
  </w:num>
  <w:num w:numId="12" w16cid:durableId="1399866328">
    <w:abstractNumId w:val="64"/>
  </w:num>
  <w:num w:numId="13" w16cid:durableId="1169248817">
    <w:abstractNumId w:val="58"/>
  </w:num>
  <w:num w:numId="14" w16cid:durableId="761340426">
    <w:abstractNumId w:val="14"/>
  </w:num>
  <w:num w:numId="15" w16cid:durableId="2056394943">
    <w:abstractNumId w:val="39"/>
  </w:num>
  <w:num w:numId="16" w16cid:durableId="1963997128">
    <w:abstractNumId w:val="24"/>
  </w:num>
  <w:num w:numId="17" w16cid:durableId="1773545513">
    <w:abstractNumId w:val="43"/>
  </w:num>
  <w:num w:numId="18" w16cid:durableId="179047519">
    <w:abstractNumId w:val="40"/>
  </w:num>
  <w:num w:numId="19" w16cid:durableId="1273318819">
    <w:abstractNumId w:val="22"/>
  </w:num>
  <w:num w:numId="20" w16cid:durableId="832138137">
    <w:abstractNumId w:val="18"/>
  </w:num>
  <w:num w:numId="21" w16cid:durableId="370224436">
    <w:abstractNumId w:val="51"/>
  </w:num>
  <w:num w:numId="22" w16cid:durableId="299267869">
    <w:abstractNumId w:val="54"/>
  </w:num>
  <w:num w:numId="23" w16cid:durableId="368729452">
    <w:abstractNumId w:val="3"/>
  </w:num>
  <w:num w:numId="24" w16cid:durableId="1361786934">
    <w:abstractNumId w:val="23"/>
  </w:num>
  <w:num w:numId="25" w16cid:durableId="2024435027">
    <w:abstractNumId w:val="41"/>
  </w:num>
  <w:num w:numId="26" w16cid:durableId="505360977">
    <w:abstractNumId w:val="15"/>
  </w:num>
  <w:num w:numId="27" w16cid:durableId="203835692">
    <w:abstractNumId w:val="42"/>
  </w:num>
  <w:num w:numId="28" w16cid:durableId="1011446893">
    <w:abstractNumId w:val="52"/>
  </w:num>
  <w:num w:numId="29" w16cid:durableId="36587251">
    <w:abstractNumId w:val="30"/>
  </w:num>
  <w:num w:numId="30" w16cid:durableId="514811646">
    <w:abstractNumId w:val="63"/>
  </w:num>
  <w:num w:numId="31" w16cid:durableId="586421204">
    <w:abstractNumId w:val="47"/>
  </w:num>
  <w:num w:numId="32" w16cid:durableId="347294470">
    <w:abstractNumId w:val="53"/>
  </w:num>
  <w:num w:numId="33" w16cid:durableId="131867840">
    <w:abstractNumId w:val="5"/>
  </w:num>
  <w:num w:numId="34" w16cid:durableId="1831940525">
    <w:abstractNumId w:val="1"/>
  </w:num>
  <w:num w:numId="35" w16cid:durableId="1603950771">
    <w:abstractNumId w:val="37"/>
  </w:num>
  <w:num w:numId="36" w16cid:durableId="702946174">
    <w:abstractNumId w:val="38"/>
  </w:num>
  <w:num w:numId="37" w16cid:durableId="1577670367">
    <w:abstractNumId w:val="57"/>
  </w:num>
  <w:num w:numId="38" w16cid:durableId="1868983187">
    <w:abstractNumId w:val="25"/>
  </w:num>
  <w:num w:numId="39" w16cid:durableId="1186292603">
    <w:abstractNumId w:val="45"/>
  </w:num>
  <w:num w:numId="40" w16cid:durableId="858079546">
    <w:abstractNumId w:val="8"/>
  </w:num>
  <w:num w:numId="41" w16cid:durableId="443622670">
    <w:abstractNumId w:val="46"/>
  </w:num>
  <w:num w:numId="42" w16cid:durableId="818811651">
    <w:abstractNumId w:val="4"/>
  </w:num>
  <w:num w:numId="43" w16cid:durableId="684669650">
    <w:abstractNumId w:val="35"/>
  </w:num>
  <w:num w:numId="44" w16cid:durableId="1029797392">
    <w:abstractNumId w:val="67"/>
  </w:num>
  <w:num w:numId="45" w16cid:durableId="311715181">
    <w:abstractNumId w:val="33"/>
  </w:num>
  <w:num w:numId="46" w16cid:durableId="1772048485">
    <w:abstractNumId w:val="13"/>
  </w:num>
  <w:num w:numId="47" w16cid:durableId="20210291">
    <w:abstractNumId w:val="36"/>
  </w:num>
  <w:num w:numId="48" w16cid:durableId="163740422">
    <w:abstractNumId w:val="50"/>
  </w:num>
  <w:num w:numId="49" w16cid:durableId="109323187">
    <w:abstractNumId w:val="31"/>
  </w:num>
  <w:num w:numId="50" w16cid:durableId="1419403067">
    <w:abstractNumId w:val="59"/>
  </w:num>
  <w:num w:numId="51" w16cid:durableId="2045907134">
    <w:abstractNumId w:val="9"/>
  </w:num>
  <w:num w:numId="52" w16cid:durableId="1918318174">
    <w:abstractNumId w:val="66"/>
  </w:num>
  <w:num w:numId="53" w16cid:durableId="2026518745">
    <w:abstractNumId w:val="12"/>
  </w:num>
  <w:num w:numId="54" w16cid:durableId="1487044349">
    <w:abstractNumId w:val="65"/>
  </w:num>
  <w:num w:numId="55" w16cid:durableId="1928415420">
    <w:abstractNumId w:val="21"/>
  </w:num>
  <w:num w:numId="56" w16cid:durableId="1014503405">
    <w:abstractNumId w:val="11"/>
  </w:num>
  <w:num w:numId="57" w16cid:durableId="1409689887">
    <w:abstractNumId w:val="19"/>
  </w:num>
  <w:num w:numId="58" w16cid:durableId="196433133">
    <w:abstractNumId w:val="2"/>
  </w:num>
  <w:num w:numId="59" w16cid:durableId="387536650">
    <w:abstractNumId w:val="49"/>
  </w:num>
  <w:num w:numId="60" w16cid:durableId="69352106">
    <w:abstractNumId w:val="61"/>
  </w:num>
  <w:num w:numId="61" w16cid:durableId="1595433009">
    <w:abstractNumId w:val="16"/>
  </w:num>
  <w:num w:numId="62" w16cid:durableId="945120231">
    <w:abstractNumId w:val="0"/>
  </w:num>
  <w:num w:numId="63" w16cid:durableId="492372879">
    <w:abstractNumId w:val="27"/>
  </w:num>
  <w:num w:numId="64" w16cid:durableId="1054155637">
    <w:abstractNumId w:val="26"/>
  </w:num>
  <w:num w:numId="65" w16cid:durableId="344093259">
    <w:abstractNumId w:val="48"/>
  </w:num>
  <w:num w:numId="66" w16cid:durableId="1070276056">
    <w:abstractNumId w:val="29"/>
  </w:num>
  <w:num w:numId="67" w16cid:durableId="1344287029">
    <w:abstractNumId w:val="62"/>
  </w:num>
  <w:num w:numId="68" w16cid:durableId="315499350">
    <w:abstractNumId w:val="56"/>
  </w:num>
  <w:num w:numId="69" w16cid:durableId="1159544488">
    <w:abstractNumId w:val="6"/>
  </w:num>
  <w:num w:numId="70" w16cid:durableId="1349984786">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BC"/>
    <w:rsid w:val="00000FCE"/>
    <w:rsid w:val="00013AED"/>
    <w:rsid w:val="000161AB"/>
    <w:rsid w:val="00017A73"/>
    <w:rsid w:val="00017EAE"/>
    <w:rsid w:val="00017F6B"/>
    <w:rsid w:val="00024496"/>
    <w:rsid w:val="00031E8A"/>
    <w:rsid w:val="000357A8"/>
    <w:rsid w:val="0004390E"/>
    <w:rsid w:val="00056689"/>
    <w:rsid w:val="0007362C"/>
    <w:rsid w:val="00075AAB"/>
    <w:rsid w:val="0008345A"/>
    <w:rsid w:val="00086204"/>
    <w:rsid w:val="000869D1"/>
    <w:rsid w:val="000B4AA7"/>
    <w:rsid w:val="000C2AB9"/>
    <w:rsid w:val="000D1404"/>
    <w:rsid w:val="000E5479"/>
    <w:rsid w:val="000F4672"/>
    <w:rsid w:val="000F7DC7"/>
    <w:rsid w:val="00100EFB"/>
    <w:rsid w:val="00110A95"/>
    <w:rsid w:val="001138A6"/>
    <w:rsid w:val="001140FC"/>
    <w:rsid w:val="00137133"/>
    <w:rsid w:val="00140BA2"/>
    <w:rsid w:val="00145989"/>
    <w:rsid w:val="0014753A"/>
    <w:rsid w:val="00160824"/>
    <w:rsid w:val="00167B0F"/>
    <w:rsid w:val="00174966"/>
    <w:rsid w:val="00180374"/>
    <w:rsid w:val="001A0FE8"/>
    <w:rsid w:val="001A35DF"/>
    <w:rsid w:val="001A5CEB"/>
    <w:rsid w:val="001A7EE4"/>
    <w:rsid w:val="001C1464"/>
    <w:rsid w:val="001C4E4D"/>
    <w:rsid w:val="001D44AC"/>
    <w:rsid w:val="001D6E74"/>
    <w:rsid w:val="001E6F59"/>
    <w:rsid w:val="001F1CC0"/>
    <w:rsid w:val="001F7216"/>
    <w:rsid w:val="00205439"/>
    <w:rsid w:val="00207DC2"/>
    <w:rsid w:val="00243FE9"/>
    <w:rsid w:val="0025015C"/>
    <w:rsid w:val="00252F26"/>
    <w:rsid w:val="00264ECB"/>
    <w:rsid w:val="00265B0C"/>
    <w:rsid w:val="00265EA2"/>
    <w:rsid w:val="00271AC2"/>
    <w:rsid w:val="00291721"/>
    <w:rsid w:val="002B5B50"/>
    <w:rsid w:val="002C3F0E"/>
    <w:rsid w:val="002C7D70"/>
    <w:rsid w:val="002D4545"/>
    <w:rsid w:val="002D4629"/>
    <w:rsid w:val="002D796D"/>
    <w:rsid w:val="002F2AA5"/>
    <w:rsid w:val="00300DE0"/>
    <w:rsid w:val="0030337B"/>
    <w:rsid w:val="003218FF"/>
    <w:rsid w:val="00326954"/>
    <w:rsid w:val="00343E3E"/>
    <w:rsid w:val="003B0E7A"/>
    <w:rsid w:val="003D0208"/>
    <w:rsid w:val="003D0C9F"/>
    <w:rsid w:val="003E7C26"/>
    <w:rsid w:val="003F15D6"/>
    <w:rsid w:val="003F3E20"/>
    <w:rsid w:val="0040606D"/>
    <w:rsid w:val="004115A1"/>
    <w:rsid w:val="00424B7B"/>
    <w:rsid w:val="00435183"/>
    <w:rsid w:val="00437D4D"/>
    <w:rsid w:val="0044601D"/>
    <w:rsid w:val="00453AB1"/>
    <w:rsid w:val="00474F46"/>
    <w:rsid w:val="004A7C39"/>
    <w:rsid w:val="004C7082"/>
    <w:rsid w:val="004C7591"/>
    <w:rsid w:val="004E3C16"/>
    <w:rsid w:val="004F5F50"/>
    <w:rsid w:val="00543B61"/>
    <w:rsid w:val="00563CCF"/>
    <w:rsid w:val="005700C5"/>
    <w:rsid w:val="00572E3E"/>
    <w:rsid w:val="00583E70"/>
    <w:rsid w:val="00592E25"/>
    <w:rsid w:val="00593511"/>
    <w:rsid w:val="00594A25"/>
    <w:rsid w:val="005A5FCE"/>
    <w:rsid w:val="005B531F"/>
    <w:rsid w:val="005D5C20"/>
    <w:rsid w:val="005D7EC9"/>
    <w:rsid w:val="005E7E6F"/>
    <w:rsid w:val="005F0F35"/>
    <w:rsid w:val="005F0F85"/>
    <w:rsid w:val="005F3303"/>
    <w:rsid w:val="00620C8D"/>
    <w:rsid w:val="006260BF"/>
    <w:rsid w:val="0064189C"/>
    <w:rsid w:val="00650D6A"/>
    <w:rsid w:val="00653429"/>
    <w:rsid w:val="00663D39"/>
    <w:rsid w:val="00672A98"/>
    <w:rsid w:val="006754AF"/>
    <w:rsid w:val="00690A8B"/>
    <w:rsid w:val="006A126C"/>
    <w:rsid w:val="006A612D"/>
    <w:rsid w:val="006A7F19"/>
    <w:rsid w:val="006E33FF"/>
    <w:rsid w:val="006E3558"/>
    <w:rsid w:val="00701B3E"/>
    <w:rsid w:val="00714E53"/>
    <w:rsid w:val="00720383"/>
    <w:rsid w:val="00737340"/>
    <w:rsid w:val="00747C1E"/>
    <w:rsid w:val="007805B6"/>
    <w:rsid w:val="00791EED"/>
    <w:rsid w:val="007939E9"/>
    <w:rsid w:val="00793E17"/>
    <w:rsid w:val="007A3369"/>
    <w:rsid w:val="007A4AC9"/>
    <w:rsid w:val="007B1A23"/>
    <w:rsid w:val="007B7FF5"/>
    <w:rsid w:val="007C464E"/>
    <w:rsid w:val="007D2787"/>
    <w:rsid w:val="007E2C67"/>
    <w:rsid w:val="007E6AB9"/>
    <w:rsid w:val="007E7FF7"/>
    <w:rsid w:val="008141BC"/>
    <w:rsid w:val="00815091"/>
    <w:rsid w:val="0082201C"/>
    <w:rsid w:val="00837FAC"/>
    <w:rsid w:val="00851BF4"/>
    <w:rsid w:val="00854263"/>
    <w:rsid w:val="00867C2D"/>
    <w:rsid w:val="00874510"/>
    <w:rsid w:val="00880D36"/>
    <w:rsid w:val="0089283D"/>
    <w:rsid w:val="008A04BF"/>
    <w:rsid w:val="008A4759"/>
    <w:rsid w:val="008B1399"/>
    <w:rsid w:val="008B3F2E"/>
    <w:rsid w:val="008C5273"/>
    <w:rsid w:val="008D792B"/>
    <w:rsid w:val="008E6453"/>
    <w:rsid w:val="009419F9"/>
    <w:rsid w:val="00942B81"/>
    <w:rsid w:val="00965529"/>
    <w:rsid w:val="00973059"/>
    <w:rsid w:val="00991850"/>
    <w:rsid w:val="00994FBC"/>
    <w:rsid w:val="009A09B4"/>
    <w:rsid w:val="009B5ECE"/>
    <w:rsid w:val="009B65B7"/>
    <w:rsid w:val="009D30D6"/>
    <w:rsid w:val="009E29D7"/>
    <w:rsid w:val="009F43A5"/>
    <w:rsid w:val="00A175BB"/>
    <w:rsid w:val="00A23510"/>
    <w:rsid w:val="00A25D5D"/>
    <w:rsid w:val="00A341A7"/>
    <w:rsid w:val="00A37914"/>
    <w:rsid w:val="00A41BF2"/>
    <w:rsid w:val="00A448D6"/>
    <w:rsid w:val="00A65F17"/>
    <w:rsid w:val="00A66977"/>
    <w:rsid w:val="00A813E0"/>
    <w:rsid w:val="00AA2BCB"/>
    <w:rsid w:val="00AA4F86"/>
    <w:rsid w:val="00AE3CE6"/>
    <w:rsid w:val="00AE4821"/>
    <w:rsid w:val="00B01D48"/>
    <w:rsid w:val="00B118C8"/>
    <w:rsid w:val="00B13C85"/>
    <w:rsid w:val="00B229A9"/>
    <w:rsid w:val="00B27729"/>
    <w:rsid w:val="00B3043F"/>
    <w:rsid w:val="00B309EF"/>
    <w:rsid w:val="00B44617"/>
    <w:rsid w:val="00B5487F"/>
    <w:rsid w:val="00B62922"/>
    <w:rsid w:val="00B70A68"/>
    <w:rsid w:val="00B8489D"/>
    <w:rsid w:val="00B90727"/>
    <w:rsid w:val="00B95C59"/>
    <w:rsid w:val="00BB0195"/>
    <w:rsid w:val="00BB2B2A"/>
    <w:rsid w:val="00BC15EA"/>
    <w:rsid w:val="00BE117A"/>
    <w:rsid w:val="00C00DCC"/>
    <w:rsid w:val="00C07486"/>
    <w:rsid w:val="00C1414F"/>
    <w:rsid w:val="00C24E12"/>
    <w:rsid w:val="00C327A9"/>
    <w:rsid w:val="00C511A5"/>
    <w:rsid w:val="00C567CD"/>
    <w:rsid w:val="00C56904"/>
    <w:rsid w:val="00C65B16"/>
    <w:rsid w:val="00C70A1B"/>
    <w:rsid w:val="00C75086"/>
    <w:rsid w:val="00C906DF"/>
    <w:rsid w:val="00C946A1"/>
    <w:rsid w:val="00C954F6"/>
    <w:rsid w:val="00CA19E6"/>
    <w:rsid w:val="00CA1C39"/>
    <w:rsid w:val="00CB0A1B"/>
    <w:rsid w:val="00CB1B64"/>
    <w:rsid w:val="00CB6CBE"/>
    <w:rsid w:val="00CB70D9"/>
    <w:rsid w:val="00CD13EC"/>
    <w:rsid w:val="00CD33AD"/>
    <w:rsid w:val="00CE511E"/>
    <w:rsid w:val="00CE5555"/>
    <w:rsid w:val="00CF0875"/>
    <w:rsid w:val="00CF40DB"/>
    <w:rsid w:val="00D03BEA"/>
    <w:rsid w:val="00D058A6"/>
    <w:rsid w:val="00D1715D"/>
    <w:rsid w:val="00D20515"/>
    <w:rsid w:val="00D24149"/>
    <w:rsid w:val="00D34379"/>
    <w:rsid w:val="00D34D21"/>
    <w:rsid w:val="00D432D9"/>
    <w:rsid w:val="00D561D1"/>
    <w:rsid w:val="00D8253C"/>
    <w:rsid w:val="00D8387E"/>
    <w:rsid w:val="00D95356"/>
    <w:rsid w:val="00DB7595"/>
    <w:rsid w:val="00DC00A3"/>
    <w:rsid w:val="00DC1128"/>
    <w:rsid w:val="00DC2276"/>
    <w:rsid w:val="00DC4C6B"/>
    <w:rsid w:val="00DD63E2"/>
    <w:rsid w:val="00DD74FD"/>
    <w:rsid w:val="00DE3F85"/>
    <w:rsid w:val="00DE5C97"/>
    <w:rsid w:val="00E03433"/>
    <w:rsid w:val="00E22ECA"/>
    <w:rsid w:val="00E2460C"/>
    <w:rsid w:val="00E73E69"/>
    <w:rsid w:val="00E766EA"/>
    <w:rsid w:val="00E86EF8"/>
    <w:rsid w:val="00E903C3"/>
    <w:rsid w:val="00E91DE2"/>
    <w:rsid w:val="00E9461C"/>
    <w:rsid w:val="00E952C9"/>
    <w:rsid w:val="00EA2DF6"/>
    <w:rsid w:val="00EA37C7"/>
    <w:rsid w:val="00EA59F1"/>
    <w:rsid w:val="00EC32D1"/>
    <w:rsid w:val="00EC720B"/>
    <w:rsid w:val="00EF0317"/>
    <w:rsid w:val="00EF5EF0"/>
    <w:rsid w:val="00F04EFA"/>
    <w:rsid w:val="00F20FBB"/>
    <w:rsid w:val="00F239DD"/>
    <w:rsid w:val="00F40035"/>
    <w:rsid w:val="00F6183C"/>
    <w:rsid w:val="00F66CA1"/>
    <w:rsid w:val="00F75C46"/>
    <w:rsid w:val="00F8052B"/>
    <w:rsid w:val="00F83A26"/>
    <w:rsid w:val="00F87FBC"/>
    <w:rsid w:val="00F93A76"/>
    <w:rsid w:val="00FA0719"/>
    <w:rsid w:val="00FC51EE"/>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5901F7EC"/>
  <w15:docId w15:val="{81F8DE7A-3AE7-4641-990C-924DAD19E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E2"/>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99"/>
    <w:qFormat/>
    <w:rsid w:val="00994FBC"/>
    <w:pPr>
      <w:ind w:left="720"/>
      <w:contextualSpacing/>
    </w:pPr>
  </w:style>
  <w:style w:type="character" w:styleId="PlaceholderText">
    <w:name w:val="Placeholder Text"/>
    <w:basedOn w:val="DefaultParagraphFont"/>
    <w:uiPriority w:val="99"/>
    <w:semiHidden/>
    <w:rsid w:val="00B70A68"/>
    <w:rPr>
      <w:color w:val="666666"/>
    </w:rPr>
  </w:style>
  <w:style w:type="character" w:styleId="UnresolvedMention">
    <w:name w:val="Unresolved Mention"/>
    <w:basedOn w:val="DefaultParagraphFont"/>
    <w:uiPriority w:val="99"/>
    <w:semiHidden/>
    <w:unhideWhenUsed/>
    <w:rsid w:val="00C327A9"/>
    <w:rPr>
      <w:color w:val="605E5C"/>
      <w:shd w:val="clear" w:color="auto" w:fill="E1DFDD"/>
    </w:rPr>
  </w:style>
  <w:style w:type="character" w:styleId="FollowedHyperlink">
    <w:name w:val="FollowedHyperlink"/>
    <w:basedOn w:val="DefaultParagraphFont"/>
    <w:uiPriority w:val="99"/>
    <w:semiHidden/>
    <w:unhideWhenUsed/>
    <w:rsid w:val="00E9461C"/>
    <w:rPr>
      <w:color w:val="800080" w:themeColor="followedHyperlink"/>
      <w:u w:val="single"/>
    </w:rPr>
  </w:style>
  <w:style w:type="paragraph" w:customStyle="1" w:styleId="Chng1">
    <w:name w:val="Chương1"/>
    <w:basedOn w:val="Chng"/>
    <w:link w:val="Chng1Char"/>
    <w:autoRedefine/>
    <w:qFormat/>
    <w:rsid w:val="00D8387E"/>
    <w:pPr>
      <w:outlineLvl w:val="0"/>
    </w:pPr>
  </w:style>
  <w:style w:type="character" w:customStyle="1" w:styleId="Chng1Char">
    <w:name w:val="Chương1 Char"/>
    <w:basedOn w:val="ChngChar"/>
    <w:link w:val="Chng1"/>
    <w:rsid w:val="00D8387E"/>
    <w:rPr>
      <w:rFonts w:eastAsia="Times New Roman" w:cs="Times New Roman"/>
      <w:b/>
      <w:sz w:val="32"/>
      <w:szCs w:val="32"/>
    </w:rPr>
  </w:style>
  <w:style w:type="paragraph" w:customStyle="1" w:styleId="Mc2">
    <w:name w:val="Mục 2"/>
    <w:basedOn w:val="Tiumccp1"/>
    <w:link w:val="Mc2Char"/>
    <w:qFormat/>
    <w:rsid w:val="00D8387E"/>
    <w:pPr>
      <w:outlineLvl w:val="1"/>
    </w:pPr>
  </w:style>
  <w:style w:type="character" w:customStyle="1" w:styleId="Mc2Char">
    <w:name w:val="Mục 2 Char"/>
    <w:basedOn w:val="Tiumccp1Char"/>
    <w:link w:val="Mc2"/>
    <w:rsid w:val="00D8387E"/>
    <w:rPr>
      <w:rFonts w:eastAsia="Times New Roman" w:cs="Times New Roman"/>
      <w:b/>
      <w:sz w:val="28"/>
      <w:szCs w:val="28"/>
    </w:rPr>
  </w:style>
  <w:style w:type="paragraph" w:customStyle="1" w:styleId="mc3">
    <w:name w:val="mục 3"/>
    <w:basedOn w:val="Tiumccp2"/>
    <w:link w:val="mc3Char"/>
    <w:qFormat/>
    <w:rsid w:val="00D8387E"/>
    <w:pPr>
      <w:outlineLvl w:val="2"/>
    </w:pPr>
  </w:style>
  <w:style w:type="character" w:customStyle="1" w:styleId="mc3Char">
    <w:name w:val="mục 3 Char"/>
    <w:basedOn w:val="Tiumccp2Char"/>
    <w:link w:val="mc3"/>
    <w:rsid w:val="00D8387E"/>
    <w:rPr>
      <w:rFonts w:eastAsia="Times New Roman" w:cs="Times New Roman"/>
      <w:b/>
      <w:i/>
      <w:sz w:val="28"/>
      <w:szCs w:val="26"/>
    </w:rPr>
  </w:style>
  <w:style w:type="paragraph" w:customStyle="1" w:styleId="mc4">
    <w:name w:val="mục 4"/>
    <w:basedOn w:val="Tiumccp3"/>
    <w:link w:val="mc4Char"/>
    <w:qFormat/>
    <w:rsid w:val="00D8387E"/>
    <w:pPr>
      <w:outlineLvl w:val="3"/>
    </w:pPr>
  </w:style>
  <w:style w:type="character" w:customStyle="1" w:styleId="mc4Char">
    <w:name w:val="mục 4 Char"/>
    <w:basedOn w:val="Tiumccp3Char"/>
    <w:link w:val="mc4"/>
    <w:rsid w:val="00D8387E"/>
    <w:rPr>
      <w:rFonts w:eastAsia="Times New Roman" w:cs="Times New Roman"/>
      <w:sz w:val="28"/>
      <w:szCs w:val="26"/>
    </w:rPr>
  </w:style>
  <w:style w:type="character" w:customStyle="1" w:styleId="mi">
    <w:name w:val="mi"/>
    <w:basedOn w:val="DefaultParagraphFont"/>
    <w:rsid w:val="000B4AA7"/>
  </w:style>
  <w:style w:type="character" w:customStyle="1" w:styleId="katex-mathml">
    <w:name w:val="katex-mathml"/>
    <w:basedOn w:val="DefaultParagraphFont"/>
    <w:rsid w:val="00543B61"/>
  </w:style>
  <w:style w:type="character" w:customStyle="1" w:styleId="mord">
    <w:name w:val="mord"/>
    <w:basedOn w:val="DefaultParagraphFont"/>
    <w:rsid w:val="00543B61"/>
  </w:style>
  <w:style w:type="character" w:customStyle="1" w:styleId="mrel">
    <w:name w:val="mrel"/>
    <w:basedOn w:val="DefaultParagraphFont"/>
    <w:rsid w:val="00543B61"/>
  </w:style>
  <w:style w:type="character" w:customStyle="1" w:styleId="mopen">
    <w:name w:val="mopen"/>
    <w:basedOn w:val="DefaultParagraphFont"/>
    <w:rsid w:val="00543B61"/>
  </w:style>
  <w:style w:type="character" w:customStyle="1" w:styleId="mbin">
    <w:name w:val="mbin"/>
    <w:basedOn w:val="DefaultParagraphFont"/>
    <w:rsid w:val="00543B61"/>
  </w:style>
  <w:style w:type="character" w:customStyle="1" w:styleId="mclose">
    <w:name w:val="mclose"/>
    <w:basedOn w:val="DefaultParagraphFont"/>
    <w:rsid w:val="00543B61"/>
  </w:style>
  <w:style w:type="paragraph" w:styleId="z-TopofForm">
    <w:name w:val="HTML Top of Form"/>
    <w:basedOn w:val="Normal"/>
    <w:next w:val="Normal"/>
    <w:link w:val="z-TopofFormChar"/>
    <w:hidden/>
    <w:uiPriority w:val="99"/>
    <w:semiHidden/>
    <w:unhideWhenUsed/>
    <w:rsid w:val="00CF087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87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24743">
      <w:bodyDiv w:val="1"/>
      <w:marLeft w:val="0"/>
      <w:marRight w:val="0"/>
      <w:marTop w:val="0"/>
      <w:marBottom w:val="0"/>
      <w:divBdr>
        <w:top w:val="none" w:sz="0" w:space="0" w:color="auto"/>
        <w:left w:val="none" w:sz="0" w:space="0" w:color="auto"/>
        <w:bottom w:val="none" w:sz="0" w:space="0" w:color="auto"/>
        <w:right w:val="none" w:sz="0" w:space="0" w:color="auto"/>
      </w:divBdr>
    </w:div>
    <w:div w:id="75247533">
      <w:bodyDiv w:val="1"/>
      <w:marLeft w:val="0"/>
      <w:marRight w:val="0"/>
      <w:marTop w:val="0"/>
      <w:marBottom w:val="0"/>
      <w:divBdr>
        <w:top w:val="none" w:sz="0" w:space="0" w:color="auto"/>
        <w:left w:val="none" w:sz="0" w:space="0" w:color="auto"/>
        <w:bottom w:val="none" w:sz="0" w:space="0" w:color="auto"/>
        <w:right w:val="none" w:sz="0" w:space="0" w:color="auto"/>
      </w:divBdr>
      <w:divsChild>
        <w:div w:id="1981617563">
          <w:marLeft w:val="0"/>
          <w:marRight w:val="0"/>
          <w:marTop w:val="0"/>
          <w:marBottom w:val="0"/>
          <w:divBdr>
            <w:top w:val="none" w:sz="0" w:space="0" w:color="auto"/>
            <w:left w:val="none" w:sz="0" w:space="0" w:color="auto"/>
            <w:bottom w:val="none" w:sz="0" w:space="0" w:color="auto"/>
            <w:right w:val="none" w:sz="0" w:space="0" w:color="auto"/>
          </w:divBdr>
        </w:div>
        <w:div w:id="1775006821">
          <w:marLeft w:val="0"/>
          <w:marRight w:val="0"/>
          <w:marTop w:val="0"/>
          <w:marBottom w:val="0"/>
          <w:divBdr>
            <w:top w:val="none" w:sz="0" w:space="0" w:color="auto"/>
            <w:left w:val="none" w:sz="0" w:space="0" w:color="auto"/>
            <w:bottom w:val="none" w:sz="0" w:space="0" w:color="auto"/>
            <w:right w:val="none" w:sz="0" w:space="0" w:color="auto"/>
          </w:divBdr>
        </w:div>
      </w:divsChild>
    </w:div>
    <w:div w:id="115301019">
      <w:bodyDiv w:val="1"/>
      <w:marLeft w:val="0"/>
      <w:marRight w:val="0"/>
      <w:marTop w:val="0"/>
      <w:marBottom w:val="0"/>
      <w:divBdr>
        <w:top w:val="none" w:sz="0" w:space="0" w:color="auto"/>
        <w:left w:val="none" w:sz="0" w:space="0" w:color="auto"/>
        <w:bottom w:val="none" w:sz="0" w:space="0" w:color="auto"/>
        <w:right w:val="none" w:sz="0" w:space="0" w:color="auto"/>
      </w:divBdr>
    </w:div>
    <w:div w:id="263193380">
      <w:bodyDiv w:val="1"/>
      <w:marLeft w:val="0"/>
      <w:marRight w:val="0"/>
      <w:marTop w:val="0"/>
      <w:marBottom w:val="0"/>
      <w:divBdr>
        <w:top w:val="none" w:sz="0" w:space="0" w:color="auto"/>
        <w:left w:val="none" w:sz="0" w:space="0" w:color="auto"/>
        <w:bottom w:val="none" w:sz="0" w:space="0" w:color="auto"/>
        <w:right w:val="none" w:sz="0" w:space="0" w:color="auto"/>
      </w:divBdr>
    </w:div>
    <w:div w:id="371878978">
      <w:bodyDiv w:val="1"/>
      <w:marLeft w:val="0"/>
      <w:marRight w:val="0"/>
      <w:marTop w:val="0"/>
      <w:marBottom w:val="0"/>
      <w:divBdr>
        <w:top w:val="none" w:sz="0" w:space="0" w:color="auto"/>
        <w:left w:val="none" w:sz="0" w:space="0" w:color="auto"/>
        <w:bottom w:val="none" w:sz="0" w:space="0" w:color="auto"/>
        <w:right w:val="none" w:sz="0" w:space="0" w:color="auto"/>
      </w:divBdr>
    </w:div>
    <w:div w:id="373504540">
      <w:bodyDiv w:val="1"/>
      <w:marLeft w:val="0"/>
      <w:marRight w:val="0"/>
      <w:marTop w:val="0"/>
      <w:marBottom w:val="0"/>
      <w:divBdr>
        <w:top w:val="none" w:sz="0" w:space="0" w:color="auto"/>
        <w:left w:val="none" w:sz="0" w:space="0" w:color="auto"/>
        <w:bottom w:val="none" w:sz="0" w:space="0" w:color="auto"/>
        <w:right w:val="none" w:sz="0" w:space="0" w:color="auto"/>
      </w:divBdr>
    </w:div>
    <w:div w:id="492768355">
      <w:bodyDiv w:val="1"/>
      <w:marLeft w:val="0"/>
      <w:marRight w:val="0"/>
      <w:marTop w:val="0"/>
      <w:marBottom w:val="0"/>
      <w:divBdr>
        <w:top w:val="none" w:sz="0" w:space="0" w:color="auto"/>
        <w:left w:val="none" w:sz="0" w:space="0" w:color="auto"/>
        <w:bottom w:val="none" w:sz="0" w:space="0" w:color="auto"/>
        <w:right w:val="none" w:sz="0" w:space="0" w:color="auto"/>
      </w:divBdr>
    </w:div>
    <w:div w:id="494150039">
      <w:bodyDiv w:val="1"/>
      <w:marLeft w:val="0"/>
      <w:marRight w:val="0"/>
      <w:marTop w:val="0"/>
      <w:marBottom w:val="0"/>
      <w:divBdr>
        <w:top w:val="none" w:sz="0" w:space="0" w:color="auto"/>
        <w:left w:val="none" w:sz="0" w:space="0" w:color="auto"/>
        <w:bottom w:val="none" w:sz="0" w:space="0" w:color="auto"/>
        <w:right w:val="none" w:sz="0" w:space="0" w:color="auto"/>
      </w:divBdr>
    </w:div>
    <w:div w:id="515579862">
      <w:bodyDiv w:val="1"/>
      <w:marLeft w:val="0"/>
      <w:marRight w:val="0"/>
      <w:marTop w:val="0"/>
      <w:marBottom w:val="0"/>
      <w:divBdr>
        <w:top w:val="none" w:sz="0" w:space="0" w:color="auto"/>
        <w:left w:val="none" w:sz="0" w:space="0" w:color="auto"/>
        <w:bottom w:val="none" w:sz="0" w:space="0" w:color="auto"/>
        <w:right w:val="none" w:sz="0" w:space="0" w:color="auto"/>
      </w:divBdr>
    </w:div>
    <w:div w:id="632322095">
      <w:bodyDiv w:val="1"/>
      <w:marLeft w:val="0"/>
      <w:marRight w:val="0"/>
      <w:marTop w:val="0"/>
      <w:marBottom w:val="0"/>
      <w:divBdr>
        <w:top w:val="none" w:sz="0" w:space="0" w:color="auto"/>
        <w:left w:val="none" w:sz="0" w:space="0" w:color="auto"/>
        <w:bottom w:val="none" w:sz="0" w:space="0" w:color="auto"/>
        <w:right w:val="none" w:sz="0" w:space="0" w:color="auto"/>
      </w:divBdr>
    </w:div>
    <w:div w:id="633173306">
      <w:bodyDiv w:val="1"/>
      <w:marLeft w:val="0"/>
      <w:marRight w:val="0"/>
      <w:marTop w:val="0"/>
      <w:marBottom w:val="0"/>
      <w:divBdr>
        <w:top w:val="none" w:sz="0" w:space="0" w:color="auto"/>
        <w:left w:val="none" w:sz="0" w:space="0" w:color="auto"/>
        <w:bottom w:val="none" w:sz="0" w:space="0" w:color="auto"/>
        <w:right w:val="none" w:sz="0" w:space="0" w:color="auto"/>
      </w:divBdr>
      <w:divsChild>
        <w:div w:id="2069181303">
          <w:marLeft w:val="0"/>
          <w:marRight w:val="0"/>
          <w:marTop w:val="0"/>
          <w:marBottom w:val="0"/>
          <w:divBdr>
            <w:top w:val="none" w:sz="0" w:space="0" w:color="auto"/>
            <w:left w:val="none" w:sz="0" w:space="0" w:color="auto"/>
            <w:bottom w:val="none" w:sz="0" w:space="0" w:color="auto"/>
            <w:right w:val="none" w:sz="0" w:space="0" w:color="auto"/>
          </w:divBdr>
        </w:div>
        <w:div w:id="1263075993">
          <w:marLeft w:val="0"/>
          <w:marRight w:val="0"/>
          <w:marTop w:val="0"/>
          <w:marBottom w:val="0"/>
          <w:divBdr>
            <w:top w:val="none" w:sz="0" w:space="0" w:color="auto"/>
            <w:left w:val="none" w:sz="0" w:space="0" w:color="auto"/>
            <w:bottom w:val="none" w:sz="0" w:space="0" w:color="auto"/>
            <w:right w:val="none" w:sz="0" w:space="0" w:color="auto"/>
          </w:divBdr>
        </w:div>
      </w:divsChild>
    </w:div>
    <w:div w:id="786850691">
      <w:bodyDiv w:val="1"/>
      <w:marLeft w:val="0"/>
      <w:marRight w:val="0"/>
      <w:marTop w:val="0"/>
      <w:marBottom w:val="0"/>
      <w:divBdr>
        <w:top w:val="none" w:sz="0" w:space="0" w:color="auto"/>
        <w:left w:val="none" w:sz="0" w:space="0" w:color="auto"/>
        <w:bottom w:val="none" w:sz="0" w:space="0" w:color="auto"/>
        <w:right w:val="none" w:sz="0" w:space="0" w:color="auto"/>
      </w:divBdr>
    </w:div>
    <w:div w:id="865753544">
      <w:bodyDiv w:val="1"/>
      <w:marLeft w:val="0"/>
      <w:marRight w:val="0"/>
      <w:marTop w:val="0"/>
      <w:marBottom w:val="0"/>
      <w:divBdr>
        <w:top w:val="none" w:sz="0" w:space="0" w:color="auto"/>
        <w:left w:val="none" w:sz="0" w:space="0" w:color="auto"/>
        <w:bottom w:val="none" w:sz="0" w:space="0" w:color="auto"/>
        <w:right w:val="none" w:sz="0" w:space="0" w:color="auto"/>
      </w:divBdr>
    </w:div>
    <w:div w:id="944725499">
      <w:bodyDiv w:val="1"/>
      <w:marLeft w:val="0"/>
      <w:marRight w:val="0"/>
      <w:marTop w:val="0"/>
      <w:marBottom w:val="0"/>
      <w:divBdr>
        <w:top w:val="none" w:sz="0" w:space="0" w:color="auto"/>
        <w:left w:val="none" w:sz="0" w:space="0" w:color="auto"/>
        <w:bottom w:val="none" w:sz="0" w:space="0" w:color="auto"/>
        <w:right w:val="none" w:sz="0" w:space="0" w:color="auto"/>
      </w:divBdr>
    </w:div>
    <w:div w:id="99078934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37176610">
      <w:bodyDiv w:val="1"/>
      <w:marLeft w:val="0"/>
      <w:marRight w:val="0"/>
      <w:marTop w:val="0"/>
      <w:marBottom w:val="0"/>
      <w:divBdr>
        <w:top w:val="none" w:sz="0" w:space="0" w:color="auto"/>
        <w:left w:val="none" w:sz="0" w:space="0" w:color="auto"/>
        <w:bottom w:val="none" w:sz="0" w:space="0" w:color="auto"/>
        <w:right w:val="none" w:sz="0" w:space="0" w:color="auto"/>
      </w:divBdr>
    </w:div>
    <w:div w:id="1795831644">
      <w:bodyDiv w:val="1"/>
      <w:marLeft w:val="0"/>
      <w:marRight w:val="0"/>
      <w:marTop w:val="0"/>
      <w:marBottom w:val="0"/>
      <w:divBdr>
        <w:top w:val="none" w:sz="0" w:space="0" w:color="auto"/>
        <w:left w:val="none" w:sz="0" w:space="0" w:color="auto"/>
        <w:bottom w:val="none" w:sz="0" w:space="0" w:color="auto"/>
        <w:right w:val="none" w:sz="0" w:space="0" w:color="auto"/>
      </w:divBdr>
    </w:div>
    <w:div w:id="1832286770">
      <w:bodyDiv w:val="1"/>
      <w:marLeft w:val="0"/>
      <w:marRight w:val="0"/>
      <w:marTop w:val="0"/>
      <w:marBottom w:val="0"/>
      <w:divBdr>
        <w:top w:val="none" w:sz="0" w:space="0" w:color="auto"/>
        <w:left w:val="none" w:sz="0" w:space="0" w:color="auto"/>
        <w:bottom w:val="none" w:sz="0" w:space="0" w:color="auto"/>
        <w:right w:val="none" w:sz="0" w:space="0" w:color="auto"/>
      </w:divBdr>
      <w:divsChild>
        <w:div w:id="1840611107">
          <w:marLeft w:val="0"/>
          <w:marRight w:val="0"/>
          <w:marTop w:val="0"/>
          <w:marBottom w:val="0"/>
          <w:divBdr>
            <w:top w:val="none" w:sz="0" w:space="0" w:color="auto"/>
            <w:left w:val="none" w:sz="0" w:space="0" w:color="auto"/>
            <w:bottom w:val="none" w:sz="0" w:space="0" w:color="auto"/>
            <w:right w:val="none" w:sz="0" w:space="0" w:color="auto"/>
          </w:divBdr>
        </w:div>
        <w:div w:id="808933408">
          <w:marLeft w:val="0"/>
          <w:marRight w:val="0"/>
          <w:marTop w:val="0"/>
          <w:marBottom w:val="0"/>
          <w:divBdr>
            <w:top w:val="none" w:sz="0" w:space="0" w:color="auto"/>
            <w:left w:val="none" w:sz="0" w:space="0" w:color="auto"/>
            <w:bottom w:val="none" w:sz="0" w:space="0" w:color="auto"/>
            <w:right w:val="none" w:sz="0" w:space="0" w:color="auto"/>
          </w:divBdr>
        </w:div>
      </w:divsChild>
    </w:div>
    <w:div w:id="1861971335">
      <w:bodyDiv w:val="1"/>
      <w:marLeft w:val="0"/>
      <w:marRight w:val="0"/>
      <w:marTop w:val="0"/>
      <w:marBottom w:val="0"/>
      <w:divBdr>
        <w:top w:val="none" w:sz="0" w:space="0" w:color="auto"/>
        <w:left w:val="none" w:sz="0" w:space="0" w:color="auto"/>
        <w:bottom w:val="none" w:sz="0" w:space="0" w:color="auto"/>
        <w:right w:val="none" w:sz="0" w:space="0" w:color="auto"/>
      </w:divBdr>
    </w:div>
    <w:div w:id="1952856814">
      <w:bodyDiv w:val="1"/>
      <w:marLeft w:val="0"/>
      <w:marRight w:val="0"/>
      <w:marTop w:val="0"/>
      <w:marBottom w:val="0"/>
      <w:divBdr>
        <w:top w:val="none" w:sz="0" w:space="0" w:color="auto"/>
        <w:left w:val="none" w:sz="0" w:space="0" w:color="auto"/>
        <w:bottom w:val="none" w:sz="0" w:space="0" w:color="auto"/>
        <w:right w:val="none" w:sz="0" w:space="0" w:color="auto"/>
      </w:divBdr>
    </w:div>
    <w:div w:id="2008819365">
      <w:bodyDiv w:val="1"/>
      <w:marLeft w:val="0"/>
      <w:marRight w:val="0"/>
      <w:marTop w:val="0"/>
      <w:marBottom w:val="0"/>
      <w:divBdr>
        <w:top w:val="none" w:sz="0" w:space="0" w:color="auto"/>
        <w:left w:val="none" w:sz="0" w:space="0" w:color="auto"/>
        <w:bottom w:val="none" w:sz="0" w:space="0" w:color="auto"/>
        <w:right w:val="none" w:sz="0" w:space="0" w:color="auto"/>
      </w:divBdr>
    </w:div>
    <w:div w:id="2013683560">
      <w:bodyDiv w:val="1"/>
      <w:marLeft w:val="0"/>
      <w:marRight w:val="0"/>
      <w:marTop w:val="0"/>
      <w:marBottom w:val="0"/>
      <w:divBdr>
        <w:top w:val="none" w:sz="0" w:space="0" w:color="auto"/>
        <w:left w:val="none" w:sz="0" w:space="0" w:color="auto"/>
        <w:bottom w:val="none" w:sz="0" w:space="0" w:color="auto"/>
        <w:right w:val="none" w:sz="0" w:space="0" w:color="auto"/>
      </w:divBdr>
    </w:div>
    <w:div w:id="2017338310">
      <w:bodyDiv w:val="1"/>
      <w:marLeft w:val="0"/>
      <w:marRight w:val="0"/>
      <w:marTop w:val="0"/>
      <w:marBottom w:val="0"/>
      <w:divBdr>
        <w:top w:val="none" w:sz="0" w:space="0" w:color="auto"/>
        <w:left w:val="none" w:sz="0" w:space="0" w:color="auto"/>
        <w:bottom w:val="none" w:sz="0" w:space="0" w:color="auto"/>
        <w:right w:val="none" w:sz="0" w:space="0" w:color="auto"/>
      </w:divBdr>
    </w:div>
    <w:div w:id="2027706851">
      <w:bodyDiv w:val="1"/>
      <w:marLeft w:val="0"/>
      <w:marRight w:val="0"/>
      <w:marTop w:val="0"/>
      <w:marBottom w:val="0"/>
      <w:divBdr>
        <w:top w:val="none" w:sz="0" w:space="0" w:color="auto"/>
        <w:left w:val="none" w:sz="0" w:space="0" w:color="auto"/>
        <w:bottom w:val="none" w:sz="0" w:space="0" w:color="auto"/>
        <w:right w:val="none" w:sz="0" w:space="0" w:color="auto"/>
      </w:divBdr>
    </w:div>
    <w:div w:id="205973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arxiv.org/abs/1411.1784" TargetMode="External"/><Relationship Id="rId47" Type="http://schemas.openxmlformats.org/officeDocument/2006/relationships/image" Target="media/image32.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achinelearningmastery.com/impressive-applications-of-generative-adversarial-networks/" TargetMode="External"/><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ape\Desktop\TRINH%20BAY%20BAO%20CAO%20(3)\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9590</TotalTime>
  <Pages>37</Pages>
  <Words>2995</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Snape</dc:creator>
  <cp:lastModifiedBy>Vu Hoang</cp:lastModifiedBy>
  <cp:revision>27</cp:revision>
  <dcterms:created xsi:type="dcterms:W3CDTF">2024-06-03T09:08:00Z</dcterms:created>
  <dcterms:modified xsi:type="dcterms:W3CDTF">2024-08-24T01:37:00Z</dcterms:modified>
</cp:coreProperties>
</file>